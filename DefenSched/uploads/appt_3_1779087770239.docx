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FA36" w14:textId="3B27E7F0" w:rsidR="009237A7" w:rsidRPr="00546D78" w:rsidRDefault="00546D78" w:rsidP="00546D78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546D78">
        <w:rPr>
          <w:rFonts w:ascii="Tahoma" w:hAnsi="Tahoma" w:cs="Tahoma"/>
          <w:b/>
          <w:bCs/>
          <w:sz w:val="28"/>
          <w:szCs w:val="28"/>
        </w:rPr>
        <w:t>Quantum Computing Seminar</w:t>
      </w:r>
    </w:p>
    <w:p w14:paraId="7ADD53A7" w14:textId="47326FEF" w:rsidR="00546D78" w:rsidRPr="00546D78" w:rsidRDefault="00546D78" w:rsidP="00546D78">
      <w:pPr>
        <w:jc w:val="center"/>
        <w:rPr>
          <w:rFonts w:asciiTheme="minorHAnsi" w:hAnsiTheme="minorHAnsi" w:cs="Tahoma"/>
        </w:rPr>
      </w:pPr>
      <w:r w:rsidRPr="00546D78">
        <w:rPr>
          <w:rFonts w:asciiTheme="minorHAnsi" w:hAnsiTheme="minorHAnsi" w:cs="Tahoma"/>
          <w:b/>
          <w:bCs/>
        </w:rPr>
        <w:t>Date</w:t>
      </w:r>
      <w:r w:rsidRPr="00546D78">
        <w:rPr>
          <w:rFonts w:asciiTheme="minorHAnsi" w:hAnsiTheme="minorHAnsi" w:cs="Tahoma"/>
        </w:rPr>
        <w:t xml:space="preserve">: May 13, </w:t>
      </w:r>
      <w:proofErr w:type="gramStart"/>
      <w:r w:rsidRPr="00546D78">
        <w:rPr>
          <w:rFonts w:asciiTheme="minorHAnsi" w:hAnsiTheme="minorHAnsi" w:cs="Tahoma"/>
        </w:rPr>
        <w:t>2026</w:t>
      </w:r>
      <w:proofErr w:type="gramEnd"/>
      <w:r w:rsidRPr="00546D78">
        <w:rPr>
          <w:rFonts w:asciiTheme="minorHAnsi" w:hAnsiTheme="minorHAnsi" w:cs="Tahoma"/>
        </w:rPr>
        <w:t xml:space="preserve"> | </w:t>
      </w:r>
      <w:r w:rsidRPr="00546D78">
        <w:rPr>
          <w:rFonts w:asciiTheme="minorHAnsi" w:hAnsiTheme="minorHAnsi" w:cs="Tahoma"/>
          <w:b/>
          <w:bCs/>
        </w:rPr>
        <w:t>Time</w:t>
      </w:r>
      <w:r w:rsidRPr="00546D78">
        <w:rPr>
          <w:rFonts w:asciiTheme="minorHAnsi" w:hAnsiTheme="minorHAnsi" w:cs="Tahoma"/>
        </w:rPr>
        <w:t>: 8:30 AM – 12:00 NN</w:t>
      </w:r>
    </w:p>
    <w:p w14:paraId="757B36F0" w14:textId="3EAE9C37" w:rsidR="009237A7" w:rsidRPr="00546D78" w:rsidRDefault="00966474" w:rsidP="00546D78">
      <w:pPr>
        <w:jc w:val="center"/>
        <w:rPr>
          <w:rFonts w:ascii="Calibri" w:hAnsi="Calibri" w:cs="Calibri"/>
          <w:i/>
          <w:iCs/>
          <w:sz w:val="22"/>
          <w:szCs w:val="22"/>
        </w:rPr>
      </w:pPr>
      <w:r w:rsidRPr="00546D78">
        <w:rPr>
          <w:rFonts w:ascii="Calibri" w:hAnsi="Calibri" w:cs="Calibri"/>
          <w:i/>
          <w:iCs/>
          <w:sz w:val="22"/>
          <w:szCs w:val="22"/>
        </w:rPr>
        <w:t>Participan</w:t>
      </w:r>
      <w:r>
        <w:rPr>
          <w:rFonts w:ascii="Calibri" w:hAnsi="Calibri" w:cs="Calibri"/>
          <w:i/>
          <w:iCs/>
          <w:sz w:val="22"/>
          <w:szCs w:val="22"/>
        </w:rPr>
        <w:t>t</w:t>
      </w:r>
      <w:r w:rsidRPr="00546D78">
        <w:rPr>
          <w:rFonts w:ascii="Calibri" w:hAnsi="Calibri" w:cs="Calibri"/>
          <w:i/>
          <w:iCs/>
          <w:sz w:val="22"/>
          <w:szCs w:val="22"/>
        </w:rPr>
        <w:t>s</w:t>
      </w:r>
      <w:r w:rsidR="00546D78" w:rsidRPr="00546D78">
        <w:rPr>
          <w:rFonts w:ascii="Calibri" w:hAnsi="Calibri" w:cs="Calibri"/>
          <w:i/>
          <w:iCs/>
          <w:sz w:val="22"/>
          <w:szCs w:val="22"/>
        </w:rPr>
        <w:t xml:space="preserve"> Attendance Sheet</w:t>
      </w:r>
    </w:p>
    <w:p w14:paraId="1847D3E3" w14:textId="1FFF3F1C" w:rsidR="009237A7" w:rsidRPr="009237A7" w:rsidRDefault="009237A7" w:rsidP="009237A7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"/>
        <w:gridCol w:w="3121"/>
        <w:gridCol w:w="1043"/>
        <w:gridCol w:w="897"/>
        <w:gridCol w:w="2291"/>
        <w:gridCol w:w="1556"/>
      </w:tblGrid>
      <w:tr w:rsidR="009237A7" w:rsidRPr="009237A7" w14:paraId="7CA384A3" w14:textId="77777777" w:rsidTr="00645784">
        <w:tc>
          <w:tcPr>
            <w:tcW w:w="442" w:type="dxa"/>
          </w:tcPr>
          <w:p w14:paraId="4429C9AE" w14:textId="77777777" w:rsidR="009237A7" w:rsidRPr="00253732" w:rsidRDefault="009237A7" w:rsidP="009237A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1572328" w14:textId="2269C486" w:rsidR="009237A7" w:rsidRPr="009237A7" w:rsidRDefault="009237A7" w:rsidP="00253732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FULL NAME</w:t>
            </w:r>
          </w:p>
        </w:tc>
        <w:tc>
          <w:tcPr>
            <w:tcW w:w="1043" w:type="dxa"/>
          </w:tcPr>
          <w:p w14:paraId="06EC7393" w14:textId="1642E1F4" w:rsidR="009237A7" w:rsidRPr="009237A7" w:rsidRDefault="009237A7" w:rsidP="00253732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GENDER</w:t>
            </w:r>
          </w:p>
        </w:tc>
        <w:tc>
          <w:tcPr>
            <w:tcW w:w="897" w:type="dxa"/>
          </w:tcPr>
          <w:p w14:paraId="381A912A" w14:textId="0A9037E8" w:rsidR="009237A7" w:rsidRPr="009237A7" w:rsidRDefault="009237A7" w:rsidP="00253732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AGE</w:t>
            </w:r>
          </w:p>
        </w:tc>
        <w:tc>
          <w:tcPr>
            <w:tcW w:w="2291" w:type="dxa"/>
          </w:tcPr>
          <w:p w14:paraId="6E3FD787" w14:textId="323B6205" w:rsidR="009237A7" w:rsidRPr="009237A7" w:rsidRDefault="009237A7" w:rsidP="00253732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COURSE</w:t>
            </w:r>
          </w:p>
        </w:tc>
        <w:tc>
          <w:tcPr>
            <w:tcW w:w="1556" w:type="dxa"/>
          </w:tcPr>
          <w:p w14:paraId="223C4158" w14:textId="0344FFB0" w:rsidR="009237A7" w:rsidRPr="009237A7" w:rsidRDefault="009237A7" w:rsidP="00253732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SIGNATURE</w:t>
            </w:r>
          </w:p>
        </w:tc>
      </w:tr>
      <w:tr w:rsidR="009237A7" w:rsidRPr="009237A7" w14:paraId="3D2FCAB6" w14:textId="77777777" w:rsidTr="00645784">
        <w:tc>
          <w:tcPr>
            <w:tcW w:w="442" w:type="dxa"/>
          </w:tcPr>
          <w:p w14:paraId="11BA8F3F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8245FD8" w14:textId="122ADF05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67DBA6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06518E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179FA36" w14:textId="0141B631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6F80D9C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4552090A" w14:textId="77777777" w:rsidTr="00645784">
        <w:tc>
          <w:tcPr>
            <w:tcW w:w="442" w:type="dxa"/>
          </w:tcPr>
          <w:p w14:paraId="151D8A5B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D808819" w14:textId="3D1621DA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6F21B1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105624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697DE1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B2FD6D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44A89CEE" w14:textId="77777777" w:rsidTr="00645784">
        <w:tc>
          <w:tcPr>
            <w:tcW w:w="442" w:type="dxa"/>
          </w:tcPr>
          <w:p w14:paraId="0131C9D1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E17FE1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97C784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71FF83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082327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6DD5F86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851E482" w14:textId="77777777" w:rsidTr="00645784">
        <w:tc>
          <w:tcPr>
            <w:tcW w:w="442" w:type="dxa"/>
          </w:tcPr>
          <w:p w14:paraId="5F5AFE70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0DFF9C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B7D76F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749ECB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A0B4CF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E93D4A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B523902" w14:textId="77777777" w:rsidTr="00645784">
        <w:tc>
          <w:tcPr>
            <w:tcW w:w="442" w:type="dxa"/>
          </w:tcPr>
          <w:p w14:paraId="6335733A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492701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0E3953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5DF93C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D341ED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390F6A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D81582D" w14:textId="77777777" w:rsidTr="00645784">
        <w:tc>
          <w:tcPr>
            <w:tcW w:w="442" w:type="dxa"/>
          </w:tcPr>
          <w:p w14:paraId="324560A4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A9947B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5615D5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347E53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830874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8C2A00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684E5B16" w14:textId="77777777" w:rsidTr="00645784">
        <w:tc>
          <w:tcPr>
            <w:tcW w:w="442" w:type="dxa"/>
          </w:tcPr>
          <w:p w14:paraId="42C83A94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67C0B8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FD2B94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21B532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D50ED8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4B469D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3CDB5C5C" w14:textId="77777777" w:rsidTr="00645784">
        <w:tc>
          <w:tcPr>
            <w:tcW w:w="442" w:type="dxa"/>
          </w:tcPr>
          <w:p w14:paraId="0C2A5C92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02DFEC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F947C9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E7CE50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86B298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2247CF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17DE0B20" w14:textId="77777777" w:rsidTr="00645784">
        <w:tc>
          <w:tcPr>
            <w:tcW w:w="442" w:type="dxa"/>
          </w:tcPr>
          <w:p w14:paraId="1BCE4E7B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4A5927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EF0812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B9859B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EB5939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6EB31B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102BB9AB" w14:textId="77777777" w:rsidTr="00645784">
        <w:tc>
          <w:tcPr>
            <w:tcW w:w="442" w:type="dxa"/>
          </w:tcPr>
          <w:p w14:paraId="0DDFBC33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B43B5D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FA3AD4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53A80A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065C7E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BB1D45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189E919" w14:textId="77777777" w:rsidTr="00645784">
        <w:tc>
          <w:tcPr>
            <w:tcW w:w="442" w:type="dxa"/>
          </w:tcPr>
          <w:p w14:paraId="53D309A5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225D80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0DD839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D0F470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E23957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62A584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383DCC7" w14:textId="77777777" w:rsidTr="00645784">
        <w:tc>
          <w:tcPr>
            <w:tcW w:w="442" w:type="dxa"/>
          </w:tcPr>
          <w:p w14:paraId="1008B690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95076C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EEA4AB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D407FA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E6E269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2CAA76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6009480C" w14:textId="77777777" w:rsidTr="00645784">
        <w:tc>
          <w:tcPr>
            <w:tcW w:w="442" w:type="dxa"/>
          </w:tcPr>
          <w:p w14:paraId="686CD3C9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205C51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2672C5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B1C104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EA8EFA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1FF73C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099A9539" w14:textId="77777777" w:rsidTr="00645784">
        <w:tc>
          <w:tcPr>
            <w:tcW w:w="442" w:type="dxa"/>
          </w:tcPr>
          <w:p w14:paraId="7572BD16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DCCF25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A7A15D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8A4232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BE597C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1FBF2B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03C8B7D" w14:textId="77777777" w:rsidTr="00645784">
        <w:tc>
          <w:tcPr>
            <w:tcW w:w="442" w:type="dxa"/>
          </w:tcPr>
          <w:p w14:paraId="5498FEC8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C73323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A59857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7616C1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F7C63A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206F6F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60B73D0B" w14:textId="77777777" w:rsidTr="00645784">
        <w:tc>
          <w:tcPr>
            <w:tcW w:w="442" w:type="dxa"/>
          </w:tcPr>
          <w:p w14:paraId="429F7EC5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BCF325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6CC221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04442B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5BF499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676A57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77898EB2" w14:textId="77777777" w:rsidTr="00645784">
        <w:tc>
          <w:tcPr>
            <w:tcW w:w="442" w:type="dxa"/>
          </w:tcPr>
          <w:p w14:paraId="64E71E54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1835C2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77208C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CC762E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82A232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392F33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372D90A0" w14:textId="77777777" w:rsidTr="00645784">
        <w:tc>
          <w:tcPr>
            <w:tcW w:w="442" w:type="dxa"/>
          </w:tcPr>
          <w:p w14:paraId="547CB73B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F8E393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E3694B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EF48CE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6CEFC0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DA828A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D87392C" w14:textId="77777777" w:rsidTr="00645784">
        <w:tc>
          <w:tcPr>
            <w:tcW w:w="442" w:type="dxa"/>
          </w:tcPr>
          <w:p w14:paraId="003207F3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A679D1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40159F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2E510D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8C39EF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3B54E3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1E9A00DC" w14:textId="77777777" w:rsidTr="00645784">
        <w:tc>
          <w:tcPr>
            <w:tcW w:w="442" w:type="dxa"/>
          </w:tcPr>
          <w:p w14:paraId="0119979C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DD9EC3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C483B8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A20497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3AE2BA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BCD509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A2F8E37" w14:textId="77777777" w:rsidTr="00645784">
        <w:tc>
          <w:tcPr>
            <w:tcW w:w="442" w:type="dxa"/>
          </w:tcPr>
          <w:p w14:paraId="47EACE01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5EDC8B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E3A08D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37223A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CCFA28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49BDB0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41D16F76" w14:textId="77777777" w:rsidTr="00645784">
        <w:tc>
          <w:tcPr>
            <w:tcW w:w="442" w:type="dxa"/>
          </w:tcPr>
          <w:p w14:paraId="271DE851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166208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5FB36C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17103A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7A4E5B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C0DA07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9E38758" w14:textId="77777777" w:rsidTr="00645784">
        <w:tc>
          <w:tcPr>
            <w:tcW w:w="442" w:type="dxa"/>
          </w:tcPr>
          <w:p w14:paraId="014DC03C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ED4641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51072D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313699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AC63A7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1BDD00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A2E7C59" w14:textId="77777777" w:rsidTr="00645784">
        <w:tc>
          <w:tcPr>
            <w:tcW w:w="442" w:type="dxa"/>
          </w:tcPr>
          <w:p w14:paraId="1489AE58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0F2144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200A50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DC726E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C2D384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DD5B28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71DF1CF6" w14:textId="77777777" w:rsidTr="00645784">
        <w:tc>
          <w:tcPr>
            <w:tcW w:w="442" w:type="dxa"/>
          </w:tcPr>
          <w:p w14:paraId="64DF44D4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460691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1AD26D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AB7235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ED3FE1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5C7ED1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450953AA" w14:textId="77777777" w:rsidTr="00645784">
        <w:tc>
          <w:tcPr>
            <w:tcW w:w="442" w:type="dxa"/>
          </w:tcPr>
          <w:p w14:paraId="444F53AC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249C9D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3D2486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531645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2E29F1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AFF090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0C9941CF" w14:textId="77777777" w:rsidTr="00645784">
        <w:tc>
          <w:tcPr>
            <w:tcW w:w="442" w:type="dxa"/>
          </w:tcPr>
          <w:p w14:paraId="5FB3998B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8164D9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AABDA3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DDE946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EF0A80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616C237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00E8D792" w14:textId="77777777" w:rsidTr="00645784">
        <w:tc>
          <w:tcPr>
            <w:tcW w:w="442" w:type="dxa"/>
          </w:tcPr>
          <w:p w14:paraId="6444DE1C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109CE1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034DE4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73FA53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FB289B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F59539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6B7DF8F" w14:textId="77777777" w:rsidTr="00645784">
        <w:tc>
          <w:tcPr>
            <w:tcW w:w="442" w:type="dxa"/>
          </w:tcPr>
          <w:p w14:paraId="352F2DF5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E02EA4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0E3145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2911AD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3BE6E0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B9037C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01AC526C" w14:textId="77777777" w:rsidTr="00645784">
        <w:tc>
          <w:tcPr>
            <w:tcW w:w="442" w:type="dxa"/>
          </w:tcPr>
          <w:p w14:paraId="45D5136B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A56B75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BC4DC7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A4AF39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86E9A7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62918E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3DE6576C" w14:textId="77777777" w:rsidTr="00645784">
        <w:tc>
          <w:tcPr>
            <w:tcW w:w="442" w:type="dxa"/>
          </w:tcPr>
          <w:p w14:paraId="7E1B5705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9E666D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704CC2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E17EF7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74AB47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7FB472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302DA998" w14:textId="77777777" w:rsidTr="00645784">
        <w:tc>
          <w:tcPr>
            <w:tcW w:w="442" w:type="dxa"/>
          </w:tcPr>
          <w:p w14:paraId="135E623A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6EB01C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0AFACF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E8B8E1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AD70D0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71C9FD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1F6CFB25" w14:textId="77777777" w:rsidTr="00645784">
        <w:tc>
          <w:tcPr>
            <w:tcW w:w="442" w:type="dxa"/>
          </w:tcPr>
          <w:p w14:paraId="12701660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11719E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E4948C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C7A957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5C4205E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01A63A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1046A6DE" w14:textId="77777777" w:rsidTr="00645784">
        <w:tc>
          <w:tcPr>
            <w:tcW w:w="442" w:type="dxa"/>
          </w:tcPr>
          <w:p w14:paraId="03446E88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3511C6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9BBF38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A79D3D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EBFA9A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9DB61E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3D87FF64" w14:textId="77777777" w:rsidTr="00645784">
        <w:tc>
          <w:tcPr>
            <w:tcW w:w="442" w:type="dxa"/>
          </w:tcPr>
          <w:p w14:paraId="7D4A78C3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D07C12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D8A002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234FC8F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5C9E7B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DCB5BA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FDCEE25" w14:textId="77777777" w:rsidTr="00645784">
        <w:tc>
          <w:tcPr>
            <w:tcW w:w="442" w:type="dxa"/>
          </w:tcPr>
          <w:p w14:paraId="51F54AC5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A423B1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9E28F50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3A0F0B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03F719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CF5E19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604AF9AA" w14:textId="77777777" w:rsidTr="00645784">
        <w:tc>
          <w:tcPr>
            <w:tcW w:w="442" w:type="dxa"/>
          </w:tcPr>
          <w:p w14:paraId="0C9FD247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A52B66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22C414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6D0C23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1B7A32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CFA102A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34A33CDE" w14:textId="77777777" w:rsidTr="00645784">
        <w:tc>
          <w:tcPr>
            <w:tcW w:w="442" w:type="dxa"/>
          </w:tcPr>
          <w:p w14:paraId="41BC6926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41AB0B7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EFA5B7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594796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C01C6E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B3829A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076A4F0" w14:textId="77777777" w:rsidTr="00645784">
        <w:tc>
          <w:tcPr>
            <w:tcW w:w="442" w:type="dxa"/>
          </w:tcPr>
          <w:p w14:paraId="0345D317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8BFC93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097DF4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D5CDD5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EA5125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DBCD65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98F3CC7" w14:textId="77777777" w:rsidTr="00645784">
        <w:tc>
          <w:tcPr>
            <w:tcW w:w="442" w:type="dxa"/>
          </w:tcPr>
          <w:p w14:paraId="353F34CE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731A609" w14:textId="2951769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6BBAC9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8D815E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4CD6051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5F4C0A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70C951A7" w14:textId="77777777" w:rsidTr="00645784">
        <w:tc>
          <w:tcPr>
            <w:tcW w:w="442" w:type="dxa"/>
          </w:tcPr>
          <w:p w14:paraId="3A1A7901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71B7907" w14:textId="54D99448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3FF0078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8C1F06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330A683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C70DC89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27F39D0D" w14:textId="77777777" w:rsidTr="00645784">
        <w:tc>
          <w:tcPr>
            <w:tcW w:w="442" w:type="dxa"/>
          </w:tcPr>
          <w:p w14:paraId="38050AE3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47F706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8089D6D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D8C2F4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5FF422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C991626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6C4FE7DD" w14:textId="77777777" w:rsidTr="00645784">
        <w:tc>
          <w:tcPr>
            <w:tcW w:w="442" w:type="dxa"/>
          </w:tcPr>
          <w:p w14:paraId="103A0CF3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E0F90D5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6340AF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59508B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17CE2D2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F1679E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9237A7" w:rsidRPr="009237A7" w14:paraId="5A433506" w14:textId="77777777" w:rsidTr="00645784">
        <w:tc>
          <w:tcPr>
            <w:tcW w:w="442" w:type="dxa"/>
          </w:tcPr>
          <w:p w14:paraId="4E085C45" w14:textId="77777777" w:rsidR="009237A7" w:rsidRPr="00253732" w:rsidRDefault="009237A7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64E645B" w14:textId="24A0F5F4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86CFE7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86A8AAC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A56BCDB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C97E544" w14:textId="77777777" w:rsidR="009237A7" w:rsidRPr="009237A7" w:rsidRDefault="009237A7" w:rsidP="009237A7">
            <w:pPr>
              <w:rPr>
                <w:rFonts w:ascii="Tahoma" w:hAnsi="Tahoma" w:cs="Tahoma"/>
              </w:rPr>
            </w:pPr>
          </w:p>
        </w:tc>
      </w:tr>
      <w:tr w:rsidR="00253732" w:rsidRPr="009237A7" w14:paraId="17E11A15" w14:textId="77777777" w:rsidTr="00645784">
        <w:tc>
          <w:tcPr>
            <w:tcW w:w="442" w:type="dxa"/>
          </w:tcPr>
          <w:p w14:paraId="1FA0E079" w14:textId="77777777" w:rsidR="00253732" w:rsidRPr="00253732" w:rsidRDefault="00253732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9D053C7" w14:textId="77777777" w:rsidR="00253732" w:rsidRPr="009237A7" w:rsidRDefault="00253732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82AE09E" w14:textId="77777777" w:rsidR="00253732" w:rsidRPr="009237A7" w:rsidRDefault="00253732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FF7F9D2" w14:textId="77777777" w:rsidR="00253732" w:rsidRPr="009237A7" w:rsidRDefault="00253732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737C0C2" w14:textId="77777777" w:rsidR="00253732" w:rsidRPr="009237A7" w:rsidRDefault="00253732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0EAB9A8" w14:textId="77777777" w:rsidR="00253732" w:rsidRPr="009237A7" w:rsidRDefault="00253732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0B65A9E8" w14:textId="77777777" w:rsidTr="00645784">
        <w:tc>
          <w:tcPr>
            <w:tcW w:w="442" w:type="dxa"/>
          </w:tcPr>
          <w:p w14:paraId="46B4AD16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C60ED7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D82210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43AEC7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38EEEB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D68DFF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88B4403" w14:textId="77777777" w:rsidTr="00645784">
        <w:tc>
          <w:tcPr>
            <w:tcW w:w="442" w:type="dxa"/>
          </w:tcPr>
          <w:p w14:paraId="4B987F8B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461CB6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6C58C2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39DBA0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4F6C24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98759C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4A29F6CA" w14:textId="77777777" w:rsidTr="00645784">
        <w:tc>
          <w:tcPr>
            <w:tcW w:w="442" w:type="dxa"/>
          </w:tcPr>
          <w:p w14:paraId="77055F18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41E018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E2E2C0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C5AFB8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97049B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3C93CB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13B66DB" w14:textId="77777777" w:rsidTr="00645784">
        <w:tc>
          <w:tcPr>
            <w:tcW w:w="442" w:type="dxa"/>
          </w:tcPr>
          <w:p w14:paraId="056BF71D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9F3C70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8268FC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A66053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6E376A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F4BFD2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070CEEAB" w14:textId="77777777" w:rsidTr="00645784">
        <w:tc>
          <w:tcPr>
            <w:tcW w:w="442" w:type="dxa"/>
          </w:tcPr>
          <w:p w14:paraId="5B9291FC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0F760D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D4BE2D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34A22C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E26045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382413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1F6A3286" w14:textId="77777777" w:rsidTr="00645784">
        <w:tc>
          <w:tcPr>
            <w:tcW w:w="442" w:type="dxa"/>
          </w:tcPr>
          <w:p w14:paraId="400D4945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8C0A86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209EE3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20533B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C9DA4B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66C49A8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C78E523" w14:textId="77777777" w:rsidTr="00645784">
        <w:tc>
          <w:tcPr>
            <w:tcW w:w="442" w:type="dxa"/>
          </w:tcPr>
          <w:p w14:paraId="038BBB70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2A27A1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E32023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F8B031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3027BC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1531C7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26A55AF" w14:textId="77777777" w:rsidTr="00645784">
        <w:tc>
          <w:tcPr>
            <w:tcW w:w="442" w:type="dxa"/>
          </w:tcPr>
          <w:p w14:paraId="6E3B5878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5BDDAC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F7E960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64F4C8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B3704A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8B9291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BC84837" w14:textId="77777777" w:rsidTr="00645784">
        <w:tc>
          <w:tcPr>
            <w:tcW w:w="442" w:type="dxa"/>
          </w:tcPr>
          <w:p w14:paraId="2CD734A5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70B695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BD43E4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8666C0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C4A5B6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6BA032C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10AAB93E" w14:textId="77777777" w:rsidTr="00645784">
        <w:tc>
          <w:tcPr>
            <w:tcW w:w="442" w:type="dxa"/>
          </w:tcPr>
          <w:p w14:paraId="6BFFE2E5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2B067C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48AD9A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DCC754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7BC9CB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9D58DB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01577636" w14:textId="77777777" w:rsidTr="00645784">
        <w:tc>
          <w:tcPr>
            <w:tcW w:w="442" w:type="dxa"/>
          </w:tcPr>
          <w:p w14:paraId="3F2801CA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CD9800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F1201C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0DB432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6AB0AE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ACEF9F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4579855A" w14:textId="77777777" w:rsidTr="00645784">
        <w:tc>
          <w:tcPr>
            <w:tcW w:w="442" w:type="dxa"/>
          </w:tcPr>
          <w:p w14:paraId="51E258BB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372DCD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8900FC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9BB460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07B2FF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0ED2A3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41D55D3A" w14:textId="77777777" w:rsidTr="00645784">
        <w:tc>
          <w:tcPr>
            <w:tcW w:w="442" w:type="dxa"/>
          </w:tcPr>
          <w:p w14:paraId="652FCE1A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602B9C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19DC43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C7D190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635A0A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260ACE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02819C97" w14:textId="77777777" w:rsidTr="00645784">
        <w:tc>
          <w:tcPr>
            <w:tcW w:w="442" w:type="dxa"/>
          </w:tcPr>
          <w:p w14:paraId="2BB4DFAD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4F5CB7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48C338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1A0C57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FC330F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E3AD81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483102D" w14:textId="77777777" w:rsidTr="00645784">
        <w:tc>
          <w:tcPr>
            <w:tcW w:w="442" w:type="dxa"/>
          </w:tcPr>
          <w:p w14:paraId="21C4C3B7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494FC4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29EFD7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86FB27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01EB4C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50A3AE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6FE79B20" w14:textId="77777777" w:rsidTr="00645784">
        <w:tc>
          <w:tcPr>
            <w:tcW w:w="442" w:type="dxa"/>
          </w:tcPr>
          <w:p w14:paraId="280233D5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78B44F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4E0FE9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6929D8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1B1F4E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30CDF8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33938EA" w14:textId="77777777" w:rsidTr="00645784">
        <w:tc>
          <w:tcPr>
            <w:tcW w:w="442" w:type="dxa"/>
          </w:tcPr>
          <w:p w14:paraId="61CB76E2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59CA45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558F76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1179F1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23F985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CC3163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3E2DA5A0" w14:textId="77777777" w:rsidTr="00645784">
        <w:tc>
          <w:tcPr>
            <w:tcW w:w="442" w:type="dxa"/>
          </w:tcPr>
          <w:p w14:paraId="13301E2B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8020D1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1BE2C4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7B4E38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18A709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70D241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51D1D172" w14:textId="77777777" w:rsidTr="00645784">
        <w:tc>
          <w:tcPr>
            <w:tcW w:w="442" w:type="dxa"/>
          </w:tcPr>
          <w:p w14:paraId="4E966459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A94922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0B8E57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048290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B5BA64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605A68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307C1593" w14:textId="77777777" w:rsidTr="00645784">
        <w:tc>
          <w:tcPr>
            <w:tcW w:w="442" w:type="dxa"/>
          </w:tcPr>
          <w:p w14:paraId="08936B74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A8E060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589051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494399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57121B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027C34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2361AB85" w14:textId="77777777" w:rsidTr="00645784">
        <w:tc>
          <w:tcPr>
            <w:tcW w:w="442" w:type="dxa"/>
          </w:tcPr>
          <w:p w14:paraId="2C24C9E4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A61F71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B50D6D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74FCE4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BA851A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3515CC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119F651C" w14:textId="77777777" w:rsidTr="00645784">
        <w:tc>
          <w:tcPr>
            <w:tcW w:w="442" w:type="dxa"/>
          </w:tcPr>
          <w:p w14:paraId="77CB51F0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E134E2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5A9688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F1D199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A6C191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00C442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5F84FDBD" w14:textId="77777777" w:rsidTr="00645784">
        <w:tc>
          <w:tcPr>
            <w:tcW w:w="442" w:type="dxa"/>
          </w:tcPr>
          <w:p w14:paraId="4AC20E7E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1B2D61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4CCBDF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D9FDB9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8B7C7D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D7A150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0F6075FE" w14:textId="77777777" w:rsidTr="00645784">
        <w:tc>
          <w:tcPr>
            <w:tcW w:w="442" w:type="dxa"/>
          </w:tcPr>
          <w:p w14:paraId="282FAAB5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7B49E7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72F5A3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EA427B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A95C6B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EF45B5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39667068" w14:textId="77777777" w:rsidTr="00645784">
        <w:tc>
          <w:tcPr>
            <w:tcW w:w="442" w:type="dxa"/>
          </w:tcPr>
          <w:p w14:paraId="728473BB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E58B63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C52F10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4F5C1A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314212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647BE8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3226DEA0" w14:textId="77777777" w:rsidTr="00645784">
        <w:tc>
          <w:tcPr>
            <w:tcW w:w="442" w:type="dxa"/>
          </w:tcPr>
          <w:p w14:paraId="550107E2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3983B3A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224D68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A476E5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1618D6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67B458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5B6C70F1" w14:textId="77777777" w:rsidTr="00645784">
        <w:tc>
          <w:tcPr>
            <w:tcW w:w="442" w:type="dxa"/>
          </w:tcPr>
          <w:p w14:paraId="579BA513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9189DE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06E4BC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25E1F9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FEE6E7F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911D03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368238DB" w14:textId="77777777" w:rsidTr="00645784">
        <w:tc>
          <w:tcPr>
            <w:tcW w:w="442" w:type="dxa"/>
          </w:tcPr>
          <w:p w14:paraId="386469D3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F3CA6A1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4D16CA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142B17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69EF7C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B95379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4A5130E8" w14:textId="77777777" w:rsidTr="00645784">
        <w:tc>
          <w:tcPr>
            <w:tcW w:w="442" w:type="dxa"/>
          </w:tcPr>
          <w:p w14:paraId="5A3D4572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B9E158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AACEA8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6AF360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AB7BE4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60B4B3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2C6CD82E" w14:textId="77777777" w:rsidTr="00645784">
        <w:tc>
          <w:tcPr>
            <w:tcW w:w="442" w:type="dxa"/>
          </w:tcPr>
          <w:p w14:paraId="3A6B4F8B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1D758C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D7640A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C9B4FD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D539B3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B7757B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5A01A18F" w14:textId="77777777" w:rsidTr="00645784">
        <w:tc>
          <w:tcPr>
            <w:tcW w:w="442" w:type="dxa"/>
          </w:tcPr>
          <w:p w14:paraId="19034EAC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EEDD29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4B4890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CF9295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DB3F0C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B28098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16077B0" w14:textId="77777777" w:rsidTr="00645784">
        <w:tc>
          <w:tcPr>
            <w:tcW w:w="442" w:type="dxa"/>
          </w:tcPr>
          <w:p w14:paraId="4E3C9C1C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63DC4E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AB7868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DB0636C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2E30E8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BB1719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78671D9F" w14:textId="77777777" w:rsidTr="00645784">
        <w:tc>
          <w:tcPr>
            <w:tcW w:w="442" w:type="dxa"/>
          </w:tcPr>
          <w:p w14:paraId="6A32D05A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A7009C0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732EAA8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7611C0D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37E03A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45EEAE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0158CF0C" w14:textId="77777777" w:rsidTr="00645784">
        <w:tc>
          <w:tcPr>
            <w:tcW w:w="442" w:type="dxa"/>
          </w:tcPr>
          <w:p w14:paraId="4A65125D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27E4949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1CE44A4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412C4096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9B6A1BE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E67DB67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  <w:tr w:rsidR="00645784" w:rsidRPr="009237A7" w14:paraId="61D50D4B" w14:textId="77777777" w:rsidTr="00645784">
        <w:tc>
          <w:tcPr>
            <w:tcW w:w="442" w:type="dxa"/>
          </w:tcPr>
          <w:p w14:paraId="798EEABB" w14:textId="77777777" w:rsidR="00645784" w:rsidRPr="00253732" w:rsidRDefault="00645784" w:rsidP="009237A7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AD0097B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A08B623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B401955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518A9B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E32E702" w14:textId="77777777" w:rsidR="00645784" w:rsidRPr="009237A7" w:rsidRDefault="00645784" w:rsidP="009237A7">
            <w:pPr>
              <w:rPr>
                <w:rFonts w:ascii="Tahoma" w:hAnsi="Tahoma" w:cs="Tahoma"/>
              </w:rPr>
            </w:pPr>
          </w:p>
        </w:tc>
      </w:tr>
    </w:tbl>
    <w:p w14:paraId="65E4F495" w14:textId="77777777" w:rsidR="009237A7" w:rsidRDefault="009237A7" w:rsidP="009237A7">
      <w:pPr>
        <w:rPr>
          <w:rFonts w:ascii="Tahoma" w:hAnsi="Tahoma" w:cs="Tahoma"/>
        </w:rPr>
      </w:pPr>
    </w:p>
    <w:p w14:paraId="33016839" w14:textId="77777777" w:rsidR="001876B8" w:rsidRDefault="001876B8" w:rsidP="009237A7">
      <w:pPr>
        <w:rPr>
          <w:rFonts w:ascii="Tahoma" w:hAnsi="Tahoma" w:cs="Tahoma"/>
        </w:rPr>
      </w:pPr>
    </w:p>
    <w:p w14:paraId="49A80ACD" w14:textId="77777777" w:rsidR="001876B8" w:rsidRDefault="001876B8" w:rsidP="009237A7">
      <w:pPr>
        <w:rPr>
          <w:rFonts w:ascii="Tahoma" w:hAnsi="Tahoma" w:cs="Tahoma"/>
        </w:rPr>
      </w:pPr>
    </w:p>
    <w:p w14:paraId="4E88749A" w14:textId="77777777" w:rsidR="001876B8" w:rsidRDefault="001876B8" w:rsidP="009237A7">
      <w:pPr>
        <w:rPr>
          <w:rFonts w:ascii="Tahoma" w:hAnsi="Tahoma" w:cs="Tahoma"/>
        </w:rPr>
      </w:pPr>
    </w:p>
    <w:p w14:paraId="3EF0C068" w14:textId="77777777" w:rsidR="001876B8" w:rsidRDefault="001876B8" w:rsidP="009237A7">
      <w:pPr>
        <w:rPr>
          <w:rFonts w:ascii="Tahoma" w:hAnsi="Tahoma" w:cs="Tahoma"/>
        </w:rPr>
      </w:pPr>
    </w:p>
    <w:p w14:paraId="17210845" w14:textId="77777777" w:rsidR="001876B8" w:rsidRDefault="001876B8" w:rsidP="009237A7">
      <w:pPr>
        <w:rPr>
          <w:rFonts w:ascii="Tahoma" w:hAnsi="Tahoma" w:cs="Tahoma"/>
        </w:rPr>
      </w:pPr>
    </w:p>
    <w:p w14:paraId="650C8B0D" w14:textId="77777777" w:rsidR="001876B8" w:rsidRDefault="001876B8" w:rsidP="009237A7">
      <w:pPr>
        <w:rPr>
          <w:rFonts w:ascii="Tahoma" w:hAnsi="Tahoma" w:cs="Tahoma"/>
        </w:rPr>
      </w:pPr>
    </w:p>
    <w:p w14:paraId="712B7A82" w14:textId="77777777" w:rsidR="001876B8" w:rsidRDefault="001876B8" w:rsidP="009237A7">
      <w:pPr>
        <w:rPr>
          <w:rFonts w:ascii="Tahoma" w:hAnsi="Tahoma" w:cs="Tahoma"/>
        </w:rPr>
      </w:pPr>
    </w:p>
    <w:p w14:paraId="3E4795FD" w14:textId="77777777" w:rsidR="001876B8" w:rsidRDefault="001876B8" w:rsidP="009237A7">
      <w:pPr>
        <w:rPr>
          <w:rFonts w:ascii="Tahoma" w:hAnsi="Tahoma" w:cs="Tahoma"/>
        </w:rPr>
      </w:pPr>
    </w:p>
    <w:p w14:paraId="6D3AA885" w14:textId="77777777" w:rsidR="001876B8" w:rsidRDefault="001876B8" w:rsidP="009237A7">
      <w:pPr>
        <w:rPr>
          <w:rFonts w:ascii="Tahoma" w:hAnsi="Tahoma" w:cs="Tahoma"/>
        </w:rPr>
      </w:pPr>
    </w:p>
    <w:p w14:paraId="3DAA35BA" w14:textId="77777777" w:rsidR="001876B8" w:rsidRDefault="001876B8" w:rsidP="009237A7">
      <w:pPr>
        <w:rPr>
          <w:rFonts w:ascii="Tahoma" w:hAnsi="Tahoma" w:cs="Tahoma"/>
        </w:rPr>
      </w:pPr>
    </w:p>
    <w:p w14:paraId="24CBCCAE" w14:textId="77777777" w:rsidR="001876B8" w:rsidRDefault="001876B8" w:rsidP="009237A7">
      <w:pPr>
        <w:rPr>
          <w:rFonts w:ascii="Tahoma" w:hAnsi="Tahoma" w:cs="Tahoma"/>
        </w:rPr>
      </w:pPr>
    </w:p>
    <w:p w14:paraId="47C485A9" w14:textId="77777777" w:rsidR="001876B8" w:rsidRDefault="001876B8" w:rsidP="009237A7">
      <w:pPr>
        <w:rPr>
          <w:rFonts w:ascii="Tahoma" w:hAnsi="Tahoma" w:cs="Tahoma"/>
        </w:rPr>
      </w:pPr>
    </w:p>
    <w:p w14:paraId="4D64925D" w14:textId="77777777" w:rsidR="001876B8" w:rsidRDefault="001876B8" w:rsidP="009237A7">
      <w:pPr>
        <w:rPr>
          <w:rFonts w:ascii="Tahoma" w:hAnsi="Tahoma" w:cs="Tahoma"/>
        </w:rPr>
      </w:pPr>
    </w:p>
    <w:p w14:paraId="61D217A3" w14:textId="77777777" w:rsidR="001876B8" w:rsidRDefault="001876B8" w:rsidP="009237A7">
      <w:pPr>
        <w:rPr>
          <w:rFonts w:ascii="Tahoma" w:hAnsi="Tahoma" w:cs="Tahoma"/>
        </w:rPr>
      </w:pPr>
    </w:p>
    <w:p w14:paraId="148B284F" w14:textId="77777777" w:rsidR="001876B8" w:rsidRDefault="001876B8" w:rsidP="009237A7">
      <w:pPr>
        <w:rPr>
          <w:rFonts w:ascii="Tahoma" w:hAnsi="Tahoma" w:cs="Tahoma"/>
        </w:rPr>
      </w:pPr>
    </w:p>
    <w:p w14:paraId="4F4F427B" w14:textId="77777777" w:rsidR="001876B8" w:rsidRDefault="001876B8" w:rsidP="009237A7">
      <w:pPr>
        <w:rPr>
          <w:rFonts w:ascii="Tahoma" w:hAnsi="Tahoma" w:cs="Tahoma"/>
        </w:rPr>
      </w:pPr>
    </w:p>
    <w:p w14:paraId="23A6C362" w14:textId="77777777" w:rsidR="001876B8" w:rsidRDefault="001876B8" w:rsidP="009237A7">
      <w:pPr>
        <w:rPr>
          <w:rFonts w:ascii="Tahoma" w:hAnsi="Tahoma" w:cs="Tahoma"/>
        </w:rPr>
      </w:pPr>
    </w:p>
    <w:p w14:paraId="22ED65A4" w14:textId="77777777" w:rsidR="001876B8" w:rsidRDefault="001876B8" w:rsidP="009237A7">
      <w:pPr>
        <w:rPr>
          <w:rFonts w:ascii="Tahoma" w:hAnsi="Tahoma" w:cs="Tahoma"/>
        </w:rPr>
      </w:pPr>
    </w:p>
    <w:p w14:paraId="0B807E1B" w14:textId="77777777" w:rsidR="001876B8" w:rsidRDefault="001876B8" w:rsidP="009237A7">
      <w:pPr>
        <w:rPr>
          <w:rFonts w:ascii="Tahoma" w:hAnsi="Tahoma" w:cs="Tahoma"/>
        </w:rPr>
      </w:pPr>
    </w:p>
    <w:p w14:paraId="54224B2C" w14:textId="77777777" w:rsidR="001876B8" w:rsidRDefault="001876B8" w:rsidP="009237A7">
      <w:pPr>
        <w:rPr>
          <w:rFonts w:ascii="Tahoma" w:hAnsi="Tahoma" w:cs="Tahoma"/>
        </w:rPr>
      </w:pPr>
    </w:p>
    <w:p w14:paraId="2B314A99" w14:textId="77777777" w:rsidR="001876B8" w:rsidRDefault="001876B8" w:rsidP="009237A7">
      <w:pPr>
        <w:rPr>
          <w:rFonts w:ascii="Tahoma" w:hAnsi="Tahoma" w:cs="Tahoma"/>
        </w:rPr>
      </w:pPr>
    </w:p>
    <w:p w14:paraId="49A529C9" w14:textId="77777777" w:rsidR="001876B8" w:rsidRDefault="001876B8" w:rsidP="009237A7">
      <w:pPr>
        <w:rPr>
          <w:rFonts w:ascii="Tahoma" w:hAnsi="Tahoma" w:cs="Tahoma"/>
        </w:rPr>
      </w:pPr>
    </w:p>
    <w:p w14:paraId="34C284A1" w14:textId="77777777" w:rsidR="001876B8" w:rsidRDefault="001876B8" w:rsidP="009237A7">
      <w:pPr>
        <w:rPr>
          <w:rFonts w:ascii="Tahoma" w:hAnsi="Tahoma" w:cs="Tahoma"/>
        </w:rPr>
      </w:pPr>
    </w:p>
    <w:p w14:paraId="754B46CB" w14:textId="77777777" w:rsidR="001876B8" w:rsidRDefault="001876B8" w:rsidP="009237A7">
      <w:pPr>
        <w:rPr>
          <w:rFonts w:ascii="Tahoma" w:hAnsi="Tahoma" w:cs="Tahoma"/>
        </w:rPr>
      </w:pPr>
    </w:p>
    <w:p w14:paraId="4F0323A5" w14:textId="77777777" w:rsidR="001876B8" w:rsidRDefault="001876B8" w:rsidP="009237A7">
      <w:pPr>
        <w:rPr>
          <w:rFonts w:ascii="Tahoma" w:hAnsi="Tahoma" w:cs="Tahoma"/>
        </w:rPr>
      </w:pPr>
    </w:p>
    <w:p w14:paraId="069CA20B" w14:textId="77777777" w:rsidR="001876B8" w:rsidRDefault="001876B8" w:rsidP="009237A7">
      <w:pPr>
        <w:rPr>
          <w:rFonts w:ascii="Tahoma" w:hAnsi="Tahoma" w:cs="Tahoma"/>
        </w:rPr>
      </w:pPr>
    </w:p>
    <w:p w14:paraId="425463D0" w14:textId="77777777" w:rsidR="001876B8" w:rsidRDefault="001876B8" w:rsidP="009237A7">
      <w:pPr>
        <w:rPr>
          <w:rFonts w:ascii="Tahoma" w:hAnsi="Tahoma" w:cs="Tahoma"/>
        </w:rPr>
      </w:pPr>
    </w:p>
    <w:p w14:paraId="3EFA8691" w14:textId="77777777" w:rsidR="001876B8" w:rsidRDefault="001876B8" w:rsidP="009237A7">
      <w:pPr>
        <w:rPr>
          <w:rFonts w:ascii="Tahoma" w:hAnsi="Tahoma" w:cs="Tahoma"/>
        </w:rPr>
      </w:pPr>
    </w:p>
    <w:p w14:paraId="7B26E9AA" w14:textId="77777777" w:rsidR="001876B8" w:rsidRDefault="001876B8" w:rsidP="009237A7">
      <w:pPr>
        <w:rPr>
          <w:rFonts w:ascii="Tahoma" w:hAnsi="Tahoma" w:cs="Tahoma"/>
        </w:rPr>
      </w:pPr>
    </w:p>
    <w:p w14:paraId="6F12C7F0" w14:textId="77777777" w:rsidR="001876B8" w:rsidRDefault="001876B8" w:rsidP="009237A7">
      <w:pPr>
        <w:rPr>
          <w:rFonts w:ascii="Tahoma" w:hAnsi="Tahoma" w:cs="Tahoma"/>
        </w:rPr>
      </w:pPr>
    </w:p>
    <w:p w14:paraId="4BCE6CEF" w14:textId="77777777" w:rsidR="001876B8" w:rsidRDefault="001876B8" w:rsidP="009237A7">
      <w:pPr>
        <w:rPr>
          <w:rFonts w:ascii="Tahoma" w:hAnsi="Tahoma" w:cs="Tahoma"/>
        </w:rPr>
      </w:pPr>
    </w:p>
    <w:p w14:paraId="35BEE3D5" w14:textId="77777777" w:rsidR="001876B8" w:rsidRDefault="001876B8" w:rsidP="009237A7">
      <w:pPr>
        <w:rPr>
          <w:rFonts w:ascii="Tahoma" w:hAnsi="Tahoma" w:cs="Tahoma"/>
        </w:rPr>
      </w:pPr>
    </w:p>
    <w:p w14:paraId="1D55DEC9" w14:textId="77777777" w:rsidR="001876B8" w:rsidRDefault="001876B8" w:rsidP="009237A7">
      <w:pPr>
        <w:rPr>
          <w:rFonts w:ascii="Tahoma" w:hAnsi="Tahoma" w:cs="Tahoma"/>
        </w:rPr>
      </w:pPr>
    </w:p>
    <w:p w14:paraId="65EBDDA2" w14:textId="77777777" w:rsidR="001876B8" w:rsidRDefault="001876B8" w:rsidP="009237A7">
      <w:pPr>
        <w:rPr>
          <w:rFonts w:ascii="Tahoma" w:hAnsi="Tahoma" w:cs="Tahoma"/>
        </w:rPr>
      </w:pPr>
    </w:p>
    <w:p w14:paraId="0710C4B8" w14:textId="77777777" w:rsidR="001876B8" w:rsidRDefault="001876B8" w:rsidP="009237A7">
      <w:pPr>
        <w:rPr>
          <w:rFonts w:ascii="Tahoma" w:hAnsi="Tahoma" w:cs="Tahoma"/>
        </w:rPr>
      </w:pPr>
    </w:p>
    <w:p w14:paraId="3457D7C2" w14:textId="77777777" w:rsidR="006A52D1" w:rsidRDefault="006A52D1" w:rsidP="009237A7">
      <w:pPr>
        <w:rPr>
          <w:rFonts w:ascii="Tahoma" w:hAnsi="Tahoma" w:cs="Tahoma"/>
        </w:rPr>
      </w:pPr>
    </w:p>
    <w:p w14:paraId="0B87BD33" w14:textId="77777777" w:rsidR="006A52D1" w:rsidRDefault="006A52D1" w:rsidP="009237A7">
      <w:pPr>
        <w:rPr>
          <w:rFonts w:ascii="Tahoma" w:hAnsi="Tahoma" w:cs="Tahoma"/>
        </w:rPr>
      </w:pPr>
    </w:p>
    <w:p w14:paraId="3E862A8F" w14:textId="77777777" w:rsidR="006A52D1" w:rsidRDefault="006A52D1" w:rsidP="009237A7">
      <w:pPr>
        <w:rPr>
          <w:rFonts w:ascii="Tahoma" w:hAnsi="Tahoma" w:cs="Tahoma"/>
        </w:rPr>
      </w:pPr>
    </w:p>
    <w:p w14:paraId="092B48EB" w14:textId="77777777" w:rsidR="006A52D1" w:rsidRDefault="006A52D1" w:rsidP="009237A7">
      <w:pPr>
        <w:rPr>
          <w:rFonts w:ascii="Tahoma" w:hAnsi="Tahoma" w:cs="Tahoma"/>
        </w:rPr>
      </w:pPr>
    </w:p>
    <w:p w14:paraId="1C6C886B" w14:textId="77777777" w:rsidR="001876B8" w:rsidRDefault="001876B8" w:rsidP="009237A7">
      <w:pPr>
        <w:rPr>
          <w:rFonts w:ascii="Tahoma" w:hAnsi="Tahoma" w:cs="Tahoma"/>
        </w:rPr>
      </w:pPr>
    </w:p>
    <w:p w14:paraId="26A8E71D" w14:textId="77777777" w:rsidR="001876B8" w:rsidRDefault="001876B8" w:rsidP="009237A7">
      <w:pPr>
        <w:rPr>
          <w:rFonts w:ascii="Tahoma" w:hAnsi="Tahoma" w:cs="Tahoma"/>
        </w:rPr>
      </w:pPr>
    </w:p>
    <w:p w14:paraId="6D83E046" w14:textId="77777777" w:rsidR="001876B8" w:rsidRPr="00546D78" w:rsidRDefault="001876B8" w:rsidP="001876B8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546D78">
        <w:rPr>
          <w:rFonts w:ascii="Tahoma" w:hAnsi="Tahoma" w:cs="Tahoma"/>
          <w:b/>
          <w:bCs/>
          <w:sz w:val="28"/>
          <w:szCs w:val="28"/>
        </w:rPr>
        <w:lastRenderedPageBreak/>
        <w:t>Quantum Computing Seminar</w:t>
      </w:r>
    </w:p>
    <w:p w14:paraId="773FDC21" w14:textId="77777777" w:rsidR="001876B8" w:rsidRPr="00546D78" w:rsidRDefault="001876B8" w:rsidP="001876B8">
      <w:pPr>
        <w:jc w:val="center"/>
        <w:rPr>
          <w:rFonts w:asciiTheme="minorHAnsi" w:hAnsiTheme="minorHAnsi" w:cs="Tahoma"/>
        </w:rPr>
      </w:pPr>
      <w:r w:rsidRPr="00546D78">
        <w:rPr>
          <w:rFonts w:asciiTheme="minorHAnsi" w:hAnsiTheme="minorHAnsi" w:cs="Tahoma"/>
          <w:b/>
          <w:bCs/>
        </w:rPr>
        <w:t>Date</w:t>
      </w:r>
      <w:r w:rsidRPr="00546D78">
        <w:rPr>
          <w:rFonts w:asciiTheme="minorHAnsi" w:hAnsiTheme="minorHAnsi" w:cs="Tahoma"/>
        </w:rPr>
        <w:t xml:space="preserve">: May 13, </w:t>
      </w:r>
      <w:proofErr w:type="gramStart"/>
      <w:r w:rsidRPr="00546D78">
        <w:rPr>
          <w:rFonts w:asciiTheme="minorHAnsi" w:hAnsiTheme="minorHAnsi" w:cs="Tahoma"/>
        </w:rPr>
        <w:t>2026</w:t>
      </w:r>
      <w:proofErr w:type="gramEnd"/>
      <w:r w:rsidRPr="00546D78">
        <w:rPr>
          <w:rFonts w:asciiTheme="minorHAnsi" w:hAnsiTheme="minorHAnsi" w:cs="Tahoma"/>
        </w:rPr>
        <w:t xml:space="preserve"> | </w:t>
      </w:r>
      <w:r w:rsidRPr="00546D78">
        <w:rPr>
          <w:rFonts w:asciiTheme="minorHAnsi" w:hAnsiTheme="minorHAnsi" w:cs="Tahoma"/>
          <w:b/>
          <w:bCs/>
        </w:rPr>
        <w:t>Time</w:t>
      </w:r>
      <w:r w:rsidRPr="00546D78">
        <w:rPr>
          <w:rFonts w:asciiTheme="minorHAnsi" w:hAnsiTheme="minorHAnsi" w:cs="Tahoma"/>
        </w:rPr>
        <w:t>: 8:30 AM – 12:00 NN</w:t>
      </w:r>
    </w:p>
    <w:p w14:paraId="67ECE42F" w14:textId="2AD4E878" w:rsidR="001876B8" w:rsidRPr="00546D78" w:rsidRDefault="001876B8" w:rsidP="001876B8">
      <w:pPr>
        <w:jc w:val="center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Organizers</w:t>
      </w:r>
      <w:r w:rsidRPr="00546D78">
        <w:rPr>
          <w:rFonts w:ascii="Calibri" w:hAnsi="Calibri" w:cs="Calibri"/>
          <w:i/>
          <w:iCs/>
          <w:sz w:val="22"/>
          <w:szCs w:val="22"/>
        </w:rPr>
        <w:t xml:space="preserve"> Attendance Sheet</w:t>
      </w:r>
    </w:p>
    <w:p w14:paraId="05FAC535" w14:textId="77777777" w:rsidR="001876B8" w:rsidRPr="009237A7" w:rsidRDefault="001876B8" w:rsidP="001876B8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"/>
        <w:gridCol w:w="3121"/>
        <w:gridCol w:w="1043"/>
        <w:gridCol w:w="897"/>
        <w:gridCol w:w="2291"/>
        <w:gridCol w:w="1556"/>
      </w:tblGrid>
      <w:tr w:rsidR="001876B8" w:rsidRPr="009237A7" w14:paraId="34384504" w14:textId="77777777" w:rsidTr="00966474">
        <w:tc>
          <w:tcPr>
            <w:tcW w:w="442" w:type="dxa"/>
          </w:tcPr>
          <w:p w14:paraId="006C2579" w14:textId="77777777" w:rsidR="001876B8" w:rsidRPr="001876B8" w:rsidRDefault="001876B8" w:rsidP="001876B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FE654AB" w14:textId="77777777" w:rsidR="001876B8" w:rsidRPr="009237A7" w:rsidRDefault="001876B8" w:rsidP="00560614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FULL NAME</w:t>
            </w:r>
          </w:p>
        </w:tc>
        <w:tc>
          <w:tcPr>
            <w:tcW w:w="1043" w:type="dxa"/>
          </w:tcPr>
          <w:p w14:paraId="524B096D" w14:textId="77777777" w:rsidR="001876B8" w:rsidRPr="009237A7" w:rsidRDefault="001876B8" w:rsidP="00560614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GENDER</w:t>
            </w:r>
          </w:p>
        </w:tc>
        <w:tc>
          <w:tcPr>
            <w:tcW w:w="897" w:type="dxa"/>
          </w:tcPr>
          <w:p w14:paraId="23B56FB8" w14:textId="77777777" w:rsidR="001876B8" w:rsidRPr="009237A7" w:rsidRDefault="001876B8" w:rsidP="00560614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AGE</w:t>
            </w:r>
          </w:p>
        </w:tc>
        <w:tc>
          <w:tcPr>
            <w:tcW w:w="2291" w:type="dxa"/>
          </w:tcPr>
          <w:p w14:paraId="028BA683" w14:textId="5C99164B" w:rsidR="001876B8" w:rsidRPr="009237A7" w:rsidRDefault="008114B0" w:rsidP="00560614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ROLE</w:t>
            </w:r>
          </w:p>
        </w:tc>
        <w:tc>
          <w:tcPr>
            <w:tcW w:w="1556" w:type="dxa"/>
          </w:tcPr>
          <w:p w14:paraId="427F99B3" w14:textId="77777777" w:rsidR="001876B8" w:rsidRPr="009237A7" w:rsidRDefault="001876B8" w:rsidP="00560614">
            <w:pPr>
              <w:jc w:val="center"/>
              <w:rPr>
                <w:rFonts w:ascii="Tahoma" w:hAnsi="Tahoma" w:cs="Tahoma"/>
              </w:rPr>
            </w:pPr>
            <w:r w:rsidRPr="009237A7">
              <w:rPr>
                <w:rFonts w:ascii="Tahoma" w:hAnsi="Tahoma" w:cs="Tahoma"/>
              </w:rPr>
              <w:t>SIGNATURE</w:t>
            </w:r>
          </w:p>
        </w:tc>
      </w:tr>
      <w:tr w:rsidR="001876B8" w:rsidRPr="009237A7" w14:paraId="76E3E3BE" w14:textId="77777777" w:rsidTr="00966474">
        <w:tc>
          <w:tcPr>
            <w:tcW w:w="442" w:type="dxa"/>
          </w:tcPr>
          <w:p w14:paraId="6DBC84E4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44301E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9AC1A0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A6FAA8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8ECEB8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414A3F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47E54C8F" w14:textId="77777777" w:rsidTr="00966474">
        <w:tc>
          <w:tcPr>
            <w:tcW w:w="442" w:type="dxa"/>
          </w:tcPr>
          <w:p w14:paraId="1FA4F121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5C33145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C45D2F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DBB690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9BA2CC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653CCD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AD58762" w14:textId="77777777" w:rsidTr="00966474">
        <w:tc>
          <w:tcPr>
            <w:tcW w:w="442" w:type="dxa"/>
          </w:tcPr>
          <w:p w14:paraId="42B6F399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FAC12C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758CF6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519995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21C0F7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98A546C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6FD646E2" w14:textId="77777777" w:rsidTr="00966474">
        <w:tc>
          <w:tcPr>
            <w:tcW w:w="442" w:type="dxa"/>
          </w:tcPr>
          <w:p w14:paraId="3CB76D67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3ECE81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291059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08F302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037A6B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203335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7B705A99" w14:textId="77777777" w:rsidTr="00966474">
        <w:tc>
          <w:tcPr>
            <w:tcW w:w="442" w:type="dxa"/>
          </w:tcPr>
          <w:p w14:paraId="0A6A2C9D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63E34B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B79145E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F0F235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2CC1F4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BD953C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2EC5C7FB" w14:textId="77777777" w:rsidTr="00966474">
        <w:tc>
          <w:tcPr>
            <w:tcW w:w="442" w:type="dxa"/>
          </w:tcPr>
          <w:p w14:paraId="2050A734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12B470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451199C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36503A6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EDC8AB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DC30C9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B4534D7" w14:textId="77777777" w:rsidTr="00966474">
        <w:tc>
          <w:tcPr>
            <w:tcW w:w="442" w:type="dxa"/>
          </w:tcPr>
          <w:p w14:paraId="7495AF96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D7E11A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878907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44BA3D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4D92AD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A4CB19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0E66319" w14:textId="77777777" w:rsidTr="00966474">
        <w:tc>
          <w:tcPr>
            <w:tcW w:w="442" w:type="dxa"/>
          </w:tcPr>
          <w:p w14:paraId="7908C6D0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0C007EE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1FD24B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776E9A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7EEB61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BCB4A1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ABDFC6D" w14:textId="77777777" w:rsidTr="00966474">
        <w:tc>
          <w:tcPr>
            <w:tcW w:w="442" w:type="dxa"/>
          </w:tcPr>
          <w:p w14:paraId="21746A89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A27C2F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26E6D3C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161522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D9A737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94C2F4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5CB44EF1" w14:textId="77777777" w:rsidTr="00966474">
        <w:tc>
          <w:tcPr>
            <w:tcW w:w="442" w:type="dxa"/>
          </w:tcPr>
          <w:p w14:paraId="3589A855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D0B8A5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EC6EDB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099813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BFF9DC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854EA7C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79E352CA" w14:textId="77777777" w:rsidTr="00966474">
        <w:tc>
          <w:tcPr>
            <w:tcW w:w="442" w:type="dxa"/>
          </w:tcPr>
          <w:p w14:paraId="0C4560BA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C9C65A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6F3DC2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452B2D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3A4C6B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367383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170E25F7" w14:textId="77777777" w:rsidTr="00966474">
        <w:tc>
          <w:tcPr>
            <w:tcW w:w="442" w:type="dxa"/>
          </w:tcPr>
          <w:p w14:paraId="20EC08EB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A1EEAD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F23771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E9DAB4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1C022B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300F6F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6096E5B4" w14:textId="77777777" w:rsidTr="00966474">
        <w:tc>
          <w:tcPr>
            <w:tcW w:w="442" w:type="dxa"/>
          </w:tcPr>
          <w:p w14:paraId="14D337DF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6130FE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455B2A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6B2E70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855491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AE1B985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17942CF6" w14:textId="77777777" w:rsidTr="00966474">
        <w:tc>
          <w:tcPr>
            <w:tcW w:w="442" w:type="dxa"/>
          </w:tcPr>
          <w:p w14:paraId="17F701AF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A08618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2E915DE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9CCC1F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F38C53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FF1BAB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71E046DD" w14:textId="77777777" w:rsidTr="00966474">
        <w:tc>
          <w:tcPr>
            <w:tcW w:w="442" w:type="dxa"/>
          </w:tcPr>
          <w:p w14:paraId="2A8D9B3B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588F35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41EB057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03DE2B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130B9E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558271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3B09F616" w14:textId="77777777" w:rsidTr="00966474">
        <w:tc>
          <w:tcPr>
            <w:tcW w:w="442" w:type="dxa"/>
          </w:tcPr>
          <w:p w14:paraId="440B7E40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7F741BC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3A16CA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2D2856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154C3D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BE9FFD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3B353992" w14:textId="77777777" w:rsidTr="00966474">
        <w:tc>
          <w:tcPr>
            <w:tcW w:w="442" w:type="dxa"/>
          </w:tcPr>
          <w:p w14:paraId="08328F4D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6B0204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DD2996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35325C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7DD5A1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1D749C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52A75BF" w14:textId="77777777" w:rsidTr="00966474">
        <w:tc>
          <w:tcPr>
            <w:tcW w:w="442" w:type="dxa"/>
          </w:tcPr>
          <w:p w14:paraId="03EE6253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B3EAAD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E2C1B9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D2C7AC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0E6FF4B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80C266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32C83BDB" w14:textId="77777777" w:rsidTr="00966474">
        <w:tc>
          <w:tcPr>
            <w:tcW w:w="442" w:type="dxa"/>
          </w:tcPr>
          <w:p w14:paraId="48F3CD91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C2221D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4784F9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691B5E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EFB862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255707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7C87AE6D" w14:textId="77777777" w:rsidTr="00966474">
        <w:tc>
          <w:tcPr>
            <w:tcW w:w="442" w:type="dxa"/>
          </w:tcPr>
          <w:p w14:paraId="46AD03FE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67F136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417E7A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41EC31E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B301A6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F70FC3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5434329D" w14:textId="77777777" w:rsidTr="00966474">
        <w:tc>
          <w:tcPr>
            <w:tcW w:w="442" w:type="dxa"/>
          </w:tcPr>
          <w:p w14:paraId="7C3B8880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2F08EE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1A7569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BB19F7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83EA1E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5D6958E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1A1C3F18" w14:textId="77777777" w:rsidTr="00966474">
        <w:tc>
          <w:tcPr>
            <w:tcW w:w="442" w:type="dxa"/>
          </w:tcPr>
          <w:p w14:paraId="71869C8E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5430E68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308951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B4CA19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5DF2E9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E0B147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F3E4198" w14:textId="77777777" w:rsidTr="00966474">
        <w:tc>
          <w:tcPr>
            <w:tcW w:w="442" w:type="dxa"/>
          </w:tcPr>
          <w:p w14:paraId="48AD41DA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9C422A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347183E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1DE3A1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5666F6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05CC720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5FA4D36C" w14:textId="77777777" w:rsidTr="00966474">
        <w:tc>
          <w:tcPr>
            <w:tcW w:w="442" w:type="dxa"/>
          </w:tcPr>
          <w:p w14:paraId="626724A8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9F622F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62A820B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6FBF52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AF8CFD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664AD39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310B1C9C" w14:textId="77777777" w:rsidTr="00966474">
        <w:tc>
          <w:tcPr>
            <w:tcW w:w="442" w:type="dxa"/>
          </w:tcPr>
          <w:p w14:paraId="514FC893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7CCE904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1B82150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86DF64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D8DCCD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23F9610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3D68B953" w14:textId="77777777" w:rsidTr="00966474">
        <w:tc>
          <w:tcPr>
            <w:tcW w:w="442" w:type="dxa"/>
          </w:tcPr>
          <w:p w14:paraId="12555DD3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FFD104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A65C56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D533CB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D4CFDB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DAE290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738D2FD8" w14:textId="77777777" w:rsidTr="00966474">
        <w:tc>
          <w:tcPr>
            <w:tcW w:w="442" w:type="dxa"/>
          </w:tcPr>
          <w:p w14:paraId="759A7F70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4317E72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70C43A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C8C07C6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23133A48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3AF9FA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324B8ED7" w14:textId="77777777" w:rsidTr="00966474">
        <w:tc>
          <w:tcPr>
            <w:tcW w:w="442" w:type="dxa"/>
          </w:tcPr>
          <w:p w14:paraId="0A7171AD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D22A53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529A8C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5A3D3DD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7A7AA065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4D68387A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4580B270" w14:textId="77777777" w:rsidTr="00966474">
        <w:tc>
          <w:tcPr>
            <w:tcW w:w="442" w:type="dxa"/>
          </w:tcPr>
          <w:p w14:paraId="17B3A4E0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61C8E5E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73281E5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6521BB0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5A104B3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3E2250C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6922B03D" w14:textId="77777777" w:rsidTr="00966474">
        <w:tc>
          <w:tcPr>
            <w:tcW w:w="442" w:type="dxa"/>
          </w:tcPr>
          <w:p w14:paraId="754A409C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3C9D9D4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05A78955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074C41D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1387C023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9E2B41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5B2758F" w14:textId="77777777" w:rsidTr="00966474">
        <w:tc>
          <w:tcPr>
            <w:tcW w:w="442" w:type="dxa"/>
          </w:tcPr>
          <w:p w14:paraId="72CFF99C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2FA7D3A1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46E8800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2F6450E7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36806CC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77DA1DB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0251E349" w14:textId="77777777" w:rsidTr="00966474">
        <w:tc>
          <w:tcPr>
            <w:tcW w:w="442" w:type="dxa"/>
          </w:tcPr>
          <w:p w14:paraId="2A54A978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0CF6351E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C606F2D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7A9602C9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67F5D95F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5DA0F132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  <w:tr w:rsidR="001876B8" w:rsidRPr="009237A7" w14:paraId="2E4D028A" w14:textId="77777777" w:rsidTr="00966474">
        <w:tc>
          <w:tcPr>
            <w:tcW w:w="442" w:type="dxa"/>
          </w:tcPr>
          <w:p w14:paraId="1A890C03" w14:textId="77777777" w:rsidR="001876B8" w:rsidRPr="001876B8" w:rsidRDefault="001876B8" w:rsidP="001876B8">
            <w:pPr>
              <w:pStyle w:val="ListParagraph"/>
              <w:numPr>
                <w:ilvl w:val="0"/>
                <w:numId w:val="20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1" w:type="dxa"/>
          </w:tcPr>
          <w:p w14:paraId="169E942E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043" w:type="dxa"/>
          </w:tcPr>
          <w:p w14:paraId="5CA75EF5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897" w:type="dxa"/>
          </w:tcPr>
          <w:p w14:paraId="1BF2CA5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2291" w:type="dxa"/>
          </w:tcPr>
          <w:p w14:paraId="4C48AC84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  <w:tc>
          <w:tcPr>
            <w:tcW w:w="1556" w:type="dxa"/>
          </w:tcPr>
          <w:p w14:paraId="1B0F200B" w14:textId="77777777" w:rsidR="001876B8" w:rsidRPr="009237A7" w:rsidRDefault="001876B8" w:rsidP="00560614">
            <w:pPr>
              <w:rPr>
                <w:rFonts w:ascii="Tahoma" w:hAnsi="Tahoma" w:cs="Tahoma"/>
              </w:rPr>
            </w:pPr>
          </w:p>
        </w:tc>
      </w:tr>
    </w:tbl>
    <w:p w14:paraId="2DEC35D2" w14:textId="77777777" w:rsidR="00CC4541" w:rsidRPr="00546D78" w:rsidRDefault="00CC4541" w:rsidP="00CC4541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546D78">
        <w:rPr>
          <w:rFonts w:ascii="Tahoma" w:hAnsi="Tahoma" w:cs="Tahoma"/>
          <w:b/>
          <w:bCs/>
          <w:sz w:val="28"/>
          <w:szCs w:val="28"/>
        </w:rPr>
        <w:lastRenderedPageBreak/>
        <w:t>Quantum Computing Seminar</w:t>
      </w:r>
    </w:p>
    <w:p w14:paraId="59D97588" w14:textId="77777777" w:rsidR="00CC4541" w:rsidRPr="00546D78" w:rsidRDefault="00CC4541" w:rsidP="00CC4541">
      <w:pPr>
        <w:jc w:val="center"/>
        <w:rPr>
          <w:rFonts w:asciiTheme="minorHAnsi" w:hAnsiTheme="minorHAnsi" w:cs="Tahoma"/>
        </w:rPr>
      </w:pPr>
      <w:r w:rsidRPr="00546D78">
        <w:rPr>
          <w:rFonts w:asciiTheme="minorHAnsi" w:hAnsiTheme="minorHAnsi" w:cs="Tahoma"/>
          <w:b/>
          <w:bCs/>
        </w:rPr>
        <w:t>Date</w:t>
      </w:r>
      <w:r w:rsidRPr="00546D78">
        <w:rPr>
          <w:rFonts w:asciiTheme="minorHAnsi" w:hAnsiTheme="minorHAnsi" w:cs="Tahoma"/>
        </w:rPr>
        <w:t xml:space="preserve">: May 13, </w:t>
      </w:r>
      <w:proofErr w:type="gramStart"/>
      <w:r w:rsidRPr="00546D78">
        <w:rPr>
          <w:rFonts w:asciiTheme="minorHAnsi" w:hAnsiTheme="minorHAnsi" w:cs="Tahoma"/>
        </w:rPr>
        <w:t>2026</w:t>
      </w:r>
      <w:proofErr w:type="gramEnd"/>
      <w:r w:rsidRPr="00546D78">
        <w:rPr>
          <w:rFonts w:asciiTheme="minorHAnsi" w:hAnsiTheme="minorHAnsi" w:cs="Tahoma"/>
        </w:rPr>
        <w:t xml:space="preserve"> | </w:t>
      </w:r>
      <w:r w:rsidRPr="00546D78">
        <w:rPr>
          <w:rFonts w:asciiTheme="minorHAnsi" w:hAnsiTheme="minorHAnsi" w:cs="Tahoma"/>
          <w:b/>
          <w:bCs/>
        </w:rPr>
        <w:t>Time</w:t>
      </w:r>
      <w:r w:rsidRPr="00546D78">
        <w:rPr>
          <w:rFonts w:asciiTheme="minorHAnsi" w:hAnsiTheme="minorHAnsi" w:cs="Tahoma"/>
        </w:rPr>
        <w:t>: 8:30 AM – 12:00 NN</w:t>
      </w:r>
    </w:p>
    <w:p w14:paraId="067EBDBF" w14:textId="343085D8" w:rsidR="00CC4541" w:rsidRPr="00546D78" w:rsidRDefault="00CC4541" w:rsidP="00CC4541">
      <w:pPr>
        <w:jc w:val="center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On-site</w:t>
      </w:r>
      <w:r w:rsidRPr="00546D78">
        <w:rPr>
          <w:rFonts w:ascii="Calibri" w:hAnsi="Calibri" w:cs="Calibri"/>
          <w:i/>
          <w:iCs/>
          <w:sz w:val="22"/>
          <w:szCs w:val="22"/>
        </w:rPr>
        <w:t xml:space="preserve"> Attendance Sheet</w:t>
      </w:r>
    </w:p>
    <w:p w14:paraId="47420BF9" w14:textId="77777777" w:rsidR="00CC4541" w:rsidRPr="009237A7" w:rsidRDefault="00CC4541" w:rsidP="00CC4541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2160"/>
        <w:gridCol w:w="990"/>
        <w:gridCol w:w="810"/>
        <w:gridCol w:w="1350"/>
        <w:gridCol w:w="990"/>
        <w:gridCol w:w="1080"/>
        <w:gridCol w:w="1615"/>
      </w:tblGrid>
      <w:tr w:rsidR="00CC4541" w:rsidRPr="009237A7" w14:paraId="494A17C8" w14:textId="77777777" w:rsidTr="00CD6C5F">
        <w:tc>
          <w:tcPr>
            <w:tcW w:w="355" w:type="dxa"/>
          </w:tcPr>
          <w:p w14:paraId="4BD22327" w14:textId="77777777" w:rsidR="00CC4541" w:rsidRPr="00253732" w:rsidRDefault="00CC4541" w:rsidP="0056061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79B64E3" w14:textId="77777777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FULL NAME</w:t>
            </w:r>
          </w:p>
        </w:tc>
        <w:tc>
          <w:tcPr>
            <w:tcW w:w="990" w:type="dxa"/>
          </w:tcPr>
          <w:p w14:paraId="7F7A2A82" w14:textId="77777777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GENDER</w:t>
            </w:r>
          </w:p>
        </w:tc>
        <w:tc>
          <w:tcPr>
            <w:tcW w:w="810" w:type="dxa"/>
          </w:tcPr>
          <w:p w14:paraId="0CBDB976" w14:textId="77777777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AGE</w:t>
            </w:r>
          </w:p>
        </w:tc>
        <w:tc>
          <w:tcPr>
            <w:tcW w:w="1350" w:type="dxa"/>
          </w:tcPr>
          <w:p w14:paraId="65809DA3" w14:textId="77777777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COURSE</w:t>
            </w:r>
          </w:p>
        </w:tc>
        <w:tc>
          <w:tcPr>
            <w:tcW w:w="990" w:type="dxa"/>
          </w:tcPr>
          <w:p w14:paraId="11B36F20" w14:textId="4B3E8DC9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LOG-IN</w:t>
            </w:r>
          </w:p>
        </w:tc>
        <w:tc>
          <w:tcPr>
            <w:tcW w:w="1080" w:type="dxa"/>
          </w:tcPr>
          <w:p w14:paraId="195F6E69" w14:textId="61A6C782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LOG-OUT</w:t>
            </w:r>
          </w:p>
        </w:tc>
        <w:tc>
          <w:tcPr>
            <w:tcW w:w="1615" w:type="dxa"/>
          </w:tcPr>
          <w:p w14:paraId="122C51C8" w14:textId="1714F09D" w:rsidR="00CC4541" w:rsidRPr="00CC4541" w:rsidRDefault="00CC4541" w:rsidP="0056061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C4541">
              <w:rPr>
                <w:rFonts w:ascii="Tahoma" w:hAnsi="Tahoma" w:cs="Tahoma"/>
                <w:sz w:val="20"/>
                <w:szCs w:val="20"/>
              </w:rPr>
              <w:t>SIGNATURE</w:t>
            </w:r>
          </w:p>
        </w:tc>
      </w:tr>
      <w:tr w:rsidR="00CC4541" w:rsidRPr="009237A7" w14:paraId="76AB9293" w14:textId="77777777" w:rsidTr="00CD6C5F">
        <w:tc>
          <w:tcPr>
            <w:tcW w:w="355" w:type="dxa"/>
          </w:tcPr>
          <w:p w14:paraId="3A7F415A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EFAF08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BEAA59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3E05CD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1557D2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7F2EE7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06C670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7AF99CA" w14:textId="7D1B6E89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20B8583" w14:textId="77777777" w:rsidTr="00CD6C5F">
        <w:tc>
          <w:tcPr>
            <w:tcW w:w="355" w:type="dxa"/>
          </w:tcPr>
          <w:p w14:paraId="2F231A73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0BA69C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A797D8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1D20D7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25AA0F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4B1613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DA397B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9DEC3D4" w14:textId="79B9F2C6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EF1DD35" w14:textId="77777777" w:rsidTr="00CD6C5F">
        <w:tc>
          <w:tcPr>
            <w:tcW w:w="355" w:type="dxa"/>
          </w:tcPr>
          <w:p w14:paraId="3F0DE934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3B8380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D4AFB2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090E18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127D46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225839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A41375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600C3248" w14:textId="37FFC54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19233EA" w14:textId="77777777" w:rsidTr="00CD6C5F">
        <w:tc>
          <w:tcPr>
            <w:tcW w:w="355" w:type="dxa"/>
          </w:tcPr>
          <w:p w14:paraId="2FC0070F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4DB84E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48612B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689DCD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1EADBF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E172CA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301A31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A051F65" w14:textId="62F52E64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2FDB41FF" w14:textId="77777777" w:rsidTr="00CD6C5F">
        <w:tc>
          <w:tcPr>
            <w:tcW w:w="355" w:type="dxa"/>
          </w:tcPr>
          <w:p w14:paraId="70DE8A1F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465B99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D8E29F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1ED3E4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57AF75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4AB595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1C6EC2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96FC4BC" w14:textId="20DAB7B9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6DD3A89F" w14:textId="77777777" w:rsidTr="00CD6C5F">
        <w:tc>
          <w:tcPr>
            <w:tcW w:w="355" w:type="dxa"/>
          </w:tcPr>
          <w:p w14:paraId="097F98CD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F1596A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A42A9D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A7A771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737B36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1EFB45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31E79B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EEA4E89" w14:textId="475F6E7D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BB2798B" w14:textId="77777777" w:rsidTr="00CD6C5F">
        <w:tc>
          <w:tcPr>
            <w:tcW w:w="355" w:type="dxa"/>
          </w:tcPr>
          <w:p w14:paraId="6BF8C735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1FF286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4BCC8E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9746AE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236459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79A13E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173D00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7185646" w14:textId="33305D30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651D29BD" w14:textId="77777777" w:rsidTr="00CD6C5F">
        <w:tc>
          <w:tcPr>
            <w:tcW w:w="355" w:type="dxa"/>
          </w:tcPr>
          <w:p w14:paraId="18EDB997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2F5A58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4DB22E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5D7A8A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D6DDE3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E95ED2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3CA0FD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AF3C6C4" w14:textId="32FFA0D6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B151789" w14:textId="77777777" w:rsidTr="00CD6C5F">
        <w:tc>
          <w:tcPr>
            <w:tcW w:w="355" w:type="dxa"/>
          </w:tcPr>
          <w:p w14:paraId="2AD71E04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9A7379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F0BDE1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554E4F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4E096D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5C4D2E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4DD39A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706CDE2" w14:textId="49CEFD6E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78F8D63" w14:textId="77777777" w:rsidTr="00CD6C5F">
        <w:tc>
          <w:tcPr>
            <w:tcW w:w="355" w:type="dxa"/>
          </w:tcPr>
          <w:p w14:paraId="7334EB10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02AAE3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06B238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93E521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6E160E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0591B8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1E0AA6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6F505310" w14:textId="55F8B911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AEF9E41" w14:textId="77777777" w:rsidTr="00CD6C5F">
        <w:tc>
          <w:tcPr>
            <w:tcW w:w="355" w:type="dxa"/>
          </w:tcPr>
          <w:p w14:paraId="5930037A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2024A8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CF28D9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02DA9B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2D4107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50FF77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BFF029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C87A5C7" w14:textId="62F4FF9D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2D4D013F" w14:textId="77777777" w:rsidTr="00CD6C5F">
        <w:tc>
          <w:tcPr>
            <w:tcW w:w="355" w:type="dxa"/>
          </w:tcPr>
          <w:p w14:paraId="3597111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F773AE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C1C904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ED8E41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1B230F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DDF740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85DEFA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C0CACC7" w14:textId="31139C3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20B0C592" w14:textId="77777777" w:rsidTr="00CD6C5F">
        <w:tc>
          <w:tcPr>
            <w:tcW w:w="355" w:type="dxa"/>
          </w:tcPr>
          <w:p w14:paraId="7E359524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8A77C5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C58FB2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CA8DFA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59A43F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7E6D84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FADB53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A2E63A0" w14:textId="26C0DB6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052A6A35" w14:textId="77777777" w:rsidTr="00CD6C5F">
        <w:tc>
          <w:tcPr>
            <w:tcW w:w="355" w:type="dxa"/>
          </w:tcPr>
          <w:p w14:paraId="389840B7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3F77BA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8509BD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776D0C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4346E6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91268A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8807DD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A7C7F3F" w14:textId="560CEA2C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0B3247B" w14:textId="77777777" w:rsidTr="00CD6C5F">
        <w:tc>
          <w:tcPr>
            <w:tcW w:w="355" w:type="dxa"/>
          </w:tcPr>
          <w:p w14:paraId="47393052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7FF950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305F6B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6D62F4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1E0B97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D6307F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A7AB1E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538020B" w14:textId="04696600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180972E1" w14:textId="77777777" w:rsidTr="00CD6C5F">
        <w:tc>
          <w:tcPr>
            <w:tcW w:w="355" w:type="dxa"/>
          </w:tcPr>
          <w:p w14:paraId="338B5D4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0486111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64942F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39BDC3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D5D2BC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2C1A8C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3DD7E6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A65A220" w14:textId="300751E5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943E029" w14:textId="77777777" w:rsidTr="00CD6C5F">
        <w:tc>
          <w:tcPr>
            <w:tcW w:w="355" w:type="dxa"/>
          </w:tcPr>
          <w:p w14:paraId="3D88DFA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6F7FEA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2F20ED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B30E9D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E8871E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99FE3E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BF55C8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38610EC" w14:textId="034728D0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525DBE9" w14:textId="77777777" w:rsidTr="00CD6C5F">
        <w:tc>
          <w:tcPr>
            <w:tcW w:w="355" w:type="dxa"/>
          </w:tcPr>
          <w:p w14:paraId="4BFB6819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06D573C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5C86ED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5501E9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DB3734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9E847C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A89040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85B645B" w14:textId="6EEC4E69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CE7D8E0" w14:textId="77777777" w:rsidTr="00CD6C5F">
        <w:tc>
          <w:tcPr>
            <w:tcW w:w="355" w:type="dxa"/>
          </w:tcPr>
          <w:p w14:paraId="48726637" w14:textId="77777777" w:rsidR="00CC4541" w:rsidRPr="00CC4541" w:rsidRDefault="00CC4541" w:rsidP="00CD6C5F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7C82D7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584EDC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7A2799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F1FFD6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5E01AE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4DDA8B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9487CC8" w14:textId="756CAAB4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CC8A454" w14:textId="77777777" w:rsidTr="00CD6C5F">
        <w:tc>
          <w:tcPr>
            <w:tcW w:w="355" w:type="dxa"/>
          </w:tcPr>
          <w:p w14:paraId="7577E98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445FBC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BD94D0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A6CB47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7536E6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85950B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C86B2A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6BE4778" w14:textId="269E288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0BDD2168" w14:textId="77777777" w:rsidTr="00CD6C5F">
        <w:tc>
          <w:tcPr>
            <w:tcW w:w="355" w:type="dxa"/>
          </w:tcPr>
          <w:p w14:paraId="18550D4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1EAF95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E6C604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EB7B18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82196F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730465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BCCED0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BA9CAFE" w14:textId="76801C5C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302D589E" w14:textId="77777777" w:rsidTr="00CD6C5F">
        <w:tc>
          <w:tcPr>
            <w:tcW w:w="355" w:type="dxa"/>
          </w:tcPr>
          <w:p w14:paraId="3D574FEC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9A1F2F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4F2CC9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19F950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225BF2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97CAD7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3D6F61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D242F0A" w14:textId="6FAD3BAB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18F6547F" w14:textId="77777777" w:rsidTr="00CD6C5F">
        <w:tc>
          <w:tcPr>
            <w:tcW w:w="355" w:type="dxa"/>
          </w:tcPr>
          <w:p w14:paraId="56AD71E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6F76FD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D8ADC3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32F9BB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474FAF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A3B05E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34136A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6CCC6E0" w14:textId="48AB008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D51E9C3" w14:textId="77777777" w:rsidTr="00CD6C5F">
        <w:tc>
          <w:tcPr>
            <w:tcW w:w="355" w:type="dxa"/>
          </w:tcPr>
          <w:p w14:paraId="3D144CCD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ED324F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53D34E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823455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2C2879D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344252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2CF538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7D624E3" w14:textId="57D99FAB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03741E93" w14:textId="77777777" w:rsidTr="00CD6C5F">
        <w:tc>
          <w:tcPr>
            <w:tcW w:w="355" w:type="dxa"/>
          </w:tcPr>
          <w:p w14:paraId="2A81BAC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DE63A9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462300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5D89A5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1A4C3E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C6A36B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CE1891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8FB8042" w14:textId="76C3B41C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21D061D2" w14:textId="77777777" w:rsidTr="00CD6C5F">
        <w:tc>
          <w:tcPr>
            <w:tcW w:w="355" w:type="dxa"/>
          </w:tcPr>
          <w:p w14:paraId="18C5A287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0F8E69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7B2142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5BB0C8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3DC8F6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C3D443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1EF075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F754B24" w14:textId="0355E99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1B6FB8AC" w14:textId="77777777" w:rsidTr="00CD6C5F">
        <w:tc>
          <w:tcPr>
            <w:tcW w:w="355" w:type="dxa"/>
          </w:tcPr>
          <w:p w14:paraId="5245828A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FADCC6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986CD2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3792D2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AC719A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EBDDA1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5646B2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32FCA46" w14:textId="19F98B5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98FADB8" w14:textId="77777777" w:rsidTr="00CD6C5F">
        <w:tc>
          <w:tcPr>
            <w:tcW w:w="355" w:type="dxa"/>
          </w:tcPr>
          <w:p w14:paraId="280C5EC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D9CA5E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D96405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82E981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E8D0EB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2916C4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F5C621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47A0E9F" w14:textId="4870182D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323A910" w14:textId="77777777" w:rsidTr="00CD6C5F">
        <w:tc>
          <w:tcPr>
            <w:tcW w:w="355" w:type="dxa"/>
          </w:tcPr>
          <w:p w14:paraId="7808626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4B30AB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3AEE27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7332DA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16A1BA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E4E90C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40FCE6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EB3CF47" w14:textId="662C1433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3D96B25E" w14:textId="77777777" w:rsidTr="00CD6C5F">
        <w:tc>
          <w:tcPr>
            <w:tcW w:w="355" w:type="dxa"/>
          </w:tcPr>
          <w:p w14:paraId="3A19B59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07580F3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84B7A2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29A229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E2D5DA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479826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D1E271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D6DEFD6" w14:textId="2D6F2D00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8A59008" w14:textId="77777777" w:rsidTr="00CD6C5F">
        <w:tc>
          <w:tcPr>
            <w:tcW w:w="355" w:type="dxa"/>
          </w:tcPr>
          <w:p w14:paraId="5945A0E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F39C4A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63B4B7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BCAB83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B09373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AFC4A8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E4D41D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B975BB3" w14:textId="28CDE815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73CC488" w14:textId="77777777" w:rsidTr="00CD6C5F">
        <w:tc>
          <w:tcPr>
            <w:tcW w:w="355" w:type="dxa"/>
          </w:tcPr>
          <w:p w14:paraId="129370FB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D61FA2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2C6105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36CDA1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1F7056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100FD0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A2C3C5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C976650" w14:textId="74E401F6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4086ADCD" w14:textId="77777777" w:rsidTr="00CD6C5F">
        <w:tc>
          <w:tcPr>
            <w:tcW w:w="355" w:type="dxa"/>
          </w:tcPr>
          <w:p w14:paraId="014C7B76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E29207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ACFD48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218BC6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A01475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86E719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D5720C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E1B833E" w14:textId="3E14C1A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3A39FBF4" w14:textId="77777777" w:rsidTr="00CD6C5F">
        <w:tc>
          <w:tcPr>
            <w:tcW w:w="355" w:type="dxa"/>
          </w:tcPr>
          <w:p w14:paraId="09C667DE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B8B73B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FE1D7B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61D6AD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198680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11F96C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7A15EF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EDC085F" w14:textId="52905F35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3B3A3340" w14:textId="77777777" w:rsidTr="00CD6C5F">
        <w:tc>
          <w:tcPr>
            <w:tcW w:w="355" w:type="dxa"/>
          </w:tcPr>
          <w:p w14:paraId="5D83988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C7E770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AA97CD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328405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A3A295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9105CF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1EDA71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44FFA17" w14:textId="54C4834B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243AE4E7" w14:textId="77777777" w:rsidTr="00CD6C5F">
        <w:tc>
          <w:tcPr>
            <w:tcW w:w="355" w:type="dxa"/>
          </w:tcPr>
          <w:p w14:paraId="42CCF17F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B59676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FE0EB8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2B97A3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092120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C591E8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3CE025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EC98688" w14:textId="6530FFB0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9CD933E" w14:textId="77777777" w:rsidTr="00CD6C5F">
        <w:tc>
          <w:tcPr>
            <w:tcW w:w="355" w:type="dxa"/>
          </w:tcPr>
          <w:p w14:paraId="026C2F10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0B5634A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52FD61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7345FB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F491C1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92ABCD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9BC0B5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2C6A5A5" w14:textId="313BAF2C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269727F9" w14:textId="77777777" w:rsidTr="00CD6C5F">
        <w:tc>
          <w:tcPr>
            <w:tcW w:w="355" w:type="dxa"/>
          </w:tcPr>
          <w:p w14:paraId="3E96855E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F874AC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44D8AA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DCC8C3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B2B331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294567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C5F1A0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3545D97" w14:textId="1E0BF913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1094BB76" w14:textId="77777777" w:rsidTr="00CD6C5F">
        <w:tc>
          <w:tcPr>
            <w:tcW w:w="355" w:type="dxa"/>
          </w:tcPr>
          <w:p w14:paraId="0FE54531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99C121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36EB30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8D7EA7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E4BA56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BECD6B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54E551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7158B7A" w14:textId="77766D5C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1A04A517" w14:textId="77777777" w:rsidTr="00CD6C5F">
        <w:tc>
          <w:tcPr>
            <w:tcW w:w="355" w:type="dxa"/>
          </w:tcPr>
          <w:p w14:paraId="34E86653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2AA4A6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9F6345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5434B1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21A4AED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985412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CCCFE0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5D51147" w14:textId="79221D5A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D722E62" w14:textId="77777777" w:rsidTr="00CD6C5F">
        <w:tc>
          <w:tcPr>
            <w:tcW w:w="355" w:type="dxa"/>
          </w:tcPr>
          <w:p w14:paraId="3F3E2418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DFB842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509F1C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98C89A7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F898DE8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43CC1F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9E74DA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B15C6A3" w14:textId="4F3A47F4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57A0FE4E" w14:textId="77777777" w:rsidTr="00CD6C5F">
        <w:tc>
          <w:tcPr>
            <w:tcW w:w="355" w:type="dxa"/>
          </w:tcPr>
          <w:p w14:paraId="206A5745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AA2BAA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FE032B3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705CB2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450687F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6FABFFC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F75F42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BC5A03D" w14:textId="099BF796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3B82E8EF" w14:textId="77777777" w:rsidTr="00CD6C5F">
        <w:tc>
          <w:tcPr>
            <w:tcW w:w="355" w:type="dxa"/>
          </w:tcPr>
          <w:p w14:paraId="5648CE60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222232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2AA4BD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A2BEF9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2942D9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953D749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E6B314E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9A574E9" w14:textId="2B23907F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7DC9911D" w14:textId="77777777" w:rsidTr="00CD6C5F">
        <w:tc>
          <w:tcPr>
            <w:tcW w:w="355" w:type="dxa"/>
          </w:tcPr>
          <w:p w14:paraId="282EEDF2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B6B1D94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75A873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7030C25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AF5D13D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C35AD00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6F0A32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368FD48" w14:textId="414F36A8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CC4541" w:rsidRPr="009237A7" w14:paraId="1D3FD914" w14:textId="77777777" w:rsidTr="00CD6C5F">
        <w:tc>
          <w:tcPr>
            <w:tcW w:w="355" w:type="dxa"/>
          </w:tcPr>
          <w:p w14:paraId="38D0FD32" w14:textId="77777777" w:rsidR="00CC4541" w:rsidRPr="00CC4541" w:rsidRDefault="00CC4541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48E4426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0D94F9B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BCFB311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A157122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F6D64F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78C1F7A" w14:textId="77777777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3A21D04" w14:textId="28AFB3A9" w:rsidR="00CC4541" w:rsidRPr="009237A7" w:rsidRDefault="00CC4541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0145FF7C" w14:textId="77777777" w:rsidTr="00CD6C5F">
        <w:tc>
          <w:tcPr>
            <w:tcW w:w="355" w:type="dxa"/>
          </w:tcPr>
          <w:p w14:paraId="6117BB31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6752DA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8662EC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31C3A9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2D01821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DE852C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4BD168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517132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32ADC764" w14:textId="77777777" w:rsidTr="00CD6C5F">
        <w:tc>
          <w:tcPr>
            <w:tcW w:w="355" w:type="dxa"/>
          </w:tcPr>
          <w:p w14:paraId="07423854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277933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058186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EADC6D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BB21D9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B27055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305F89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71E5BA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09509170" w14:textId="77777777" w:rsidTr="00CD6C5F">
        <w:tc>
          <w:tcPr>
            <w:tcW w:w="355" w:type="dxa"/>
          </w:tcPr>
          <w:p w14:paraId="1F4880BD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B7F93A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84F271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F9C29A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24F796C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96054B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F9DE29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709AD7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0C0114B6" w14:textId="77777777" w:rsidTr="00CD6C5F">
        <w:tc>
          <w:tcPr>
            <w:tcW w:w="355" w:type="dxa"/>
          </w:tcPr>
          <w:p w14:paraId="6BFDCD33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02B5FFD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B24743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08AE95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C25FE5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89B9D6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4F383E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D17902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121675D2" w14:textId="77777777" w:rsidTr="00CD6C5F">
        <w:tc>
          <w:tcPr>
            <w:tcW w:w="355" w:type="dxa"/>
          </w:tcPr>
          <w:p w14:paraId="29BCC9E6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A9A531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D72B80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50BBFF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ED10AA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49275E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1C29CA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1FF817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7E5F22C9" w14:textId="77777777" w:rsidTr="00CD6C5F">
        <w:tc>
          <w:tcPr>
            <w:tcW w:w="355" w:type="dxa"/>
          </w:tcPr>
          <w:p w14:paraId="71A468FA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B5C2F1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A86568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EB31B9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8373F4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A849B7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C4D991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17F71EA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31B32A5B" w14:textId="77777777" w:rsidTr="00CD6C5F">
        <w:tc>
          <w:tcPr>
            <w:tcW w:w="355" w:type="dxa"/>
          </w:tcPr>
          <w:p w14:paraId="5E7984C8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6E7E22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8DB781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69ACB5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B76CEC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7E74E6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FB8BD4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D416B0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77212EDF" w14:textId="77777777" w:rsidTr="00CD6C5F">
        <w:tc>
          <w:tcPr>
            <w:tcW w:w="355" w:type="dxa"/>
          </w:tcPr>
          <w:p w14:paraId="376531C6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033565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C851B0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96AD54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285CB2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1D0863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7BACCE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45334E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6D1C00DC" w14:textId="77777777" w:rsidTr="00CD6C5F">
        <w:tc>
          <w:tcPr>
            <w:tcW w:w="355" w:type="dxa"/>
          </w:tcPr>
          <w:p w14:paraId="007D8E8F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BD2B68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DB123D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FB81F4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595E26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21A846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E56ED4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7D90ED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7DF4D069" w14:textId="77777777" w:rsidTr="00CD6C5F">
        <w:tc>
          <w:tcPr>
            <w:tcW w:w="355" w:type="dxa"/>
          </w:tcPr>
          <w:p w14:paraId="70AB8713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F69D1A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99D915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CDEB3E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6A9000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C722B0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2EAD29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59DB35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116D9C8B" w14:textId="77777777" w:rsidTr="00CD6C5F">
        <w:tc>
          <w:tcPr>
            <w:tcW w:w="355" w:type="dxa"/>
          </w:tcPr>
          <w:p w14:paraId="4BB3BE05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98D98B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8276DB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BA977F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2F6B770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8C2019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55C4B51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664BB2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430F526E" w14:textId="77777777" w:rsidTr="00CD6C5F">
        <w:tc>
          <w:tcPr>
            <w:tcW w:w="355" w:type="dxa"/>
          </w:tcPr>
          <w:p w14:paraId="5006BD96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DA4044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845CB8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89DAD7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413B91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3B1917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E2716D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CA50DC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3A984F6E" w14:textId="77777777" w:rsidTr="00CD6C5F">
        <w:tc>
          <w:tcPr>
            <w:tcW w:w="355" w:type="dxa"/>
          </w:tcPr>
          <w:p w14:paraId="20B4BED0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108E68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D80FFB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8DF098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F7DC8D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78F253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994916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639A897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7FF63D4B" w14:textId="77777777" w:rsidTr="00CD6C5F">
        <w:tc>
          <w:tcPr>
            <w:tcW w:w="355" w:type="dxa"/>
          </w:tcPr>
          <w:p w14:paraId="29986208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5F58E2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85BE97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918CFB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7E4F2D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544589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A07DE8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AF04E3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2B00915D" w14:textId="77777777" w:rsidTr="00CD6C5F">
        <w:tc>
          <w:tcPr>
            <w:tcW w:w="355" w:type="dxa"/>
          </w:tcPr>
          <w:p w14:paraId="612E018C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CFE4BC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2ADC4B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F5FAB5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43E12A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C5EC24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A4ED79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2DB244A7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773D3F38" w14:textId="77777777" w:rsidTr="00CD6C5F">
        <w:tc>
          <w:tcPr>
            <w:tcW w:w="355" w:type="dxa"/>
          </w:tcPr>
          <w:p w14:paraId="589A7C2F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99AFFE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A57F8D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BF130BB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EE768B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EA9658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3A91AE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97ACDF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154729ED" w14:textId="77777777" w:rsidTr="00CD6C5F">
        <w:tc>
          <w:tcPr>
            <w:tcW w:w="355" w:type="dxa"/>
          </w:tcPr>
          <w:p w14:paraId="23247BE0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9B10C5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833B99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363374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04CC12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B9B335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C0D446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4052AC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51C53800" w14:textId="77777777" w:rsidTr="00CD6C5F">
        <w:tc>
          <w:tcPr>
            <w:tcW w:w="355" w:type="dxa"/>
          </w:tcPr>
          <w:p w14:paraId="6E0EB477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52E3B7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9AD358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4EC47D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78C4F2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CC6764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4B417B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6BFFDCC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455C9A57" w14:textId="77777777" w:rsidTr="00CD6C5F">
        <w:tc>
          <w:tcPr>
            <w:tcW w:w="355" w:type="dxa"/>
          </w:tcPr>
          <w:p w14:paraId="34B84A3C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D04A41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616B02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F6FFCA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63BF5D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55255C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2B0862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916A8F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082A5AD5" w14:textId="77777777" w:rsidTr="00CD6C5F">
        <w:tc>
          <w:tcPr>
            <w:tcW w:w="355" w:type="dxa"/>
          </w:tcPr>
          <w:p w14:paraId="0DCF998C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04247C1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9C7A44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AF6510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68F181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A9CEE9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1792F4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61189C2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26A06BE8" w14:textId="77777777" w:rsidTr="00CD6C5F">
        <w:tc>
          <w:tcPr>
            <w:tcW w:w="355" w:type="dxa"/>
          </w:tcPr>
          <w:p w14:paraId="1C834802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36E2FD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52E575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DDAB28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A00994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405DCC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FF40599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F87C514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465B62DC" w14:textId="77777777" w:rsidTr="00CD6C5F">
        <w:tc>
          <w:tcPr>
            <w:tcW w:w="355" w:type="dxa"/>
          </w:tcPr>
          <w:p w14:paraId="478DF75F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C57BFB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D63B9C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5DA2A3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0D9302B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BDBBB76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7B3725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A3535B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519A6FF2" w14:textId="77777777" w:rsidTr="00CD6C5F">
        <w:tc>
          <w:tcPr>
            <w:tcW w:w="355" w:type="dxa"/>
          </w:tcPr>
          <w:p w14:paraId="4261207C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328091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1F2961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274FA85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3CBBBE6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985039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EE8515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1862085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7078AD49" w14:textId="77777777" w:rsidTr="00CD6C5F">
        <w:tc>
          <w:tcPr>
            <w:tcW w:w="355" w:type="dxa"/>
          </w:tcPr>
          <w:p w14:paraId="455E01A6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272240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FDD21D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51692F1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B417A3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9F9CA6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ED5822A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FEF756E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6E9321DB" w14:textId="77777777" w:rsidTr="00CD6C5F">
        <w:tc>
          <w:tcPr>
            <w:tcW w:w="355" w:type="dxa"/>
          </w:tcPr>
          <w:p w14:paraId="4FFCCC94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04121CF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DBAC615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14E033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8DD80C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4A18C62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249379D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8B54E8C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645784" w:rsidRPr="009237A7" w14:paraId="64E3FDA0" w14:textId="77777777" w:rsidTr="00CD6C5F">
        <w:tc>
          <w:tcPr>
            <w:tcW w:w="355" w:type="dxa"/>
          </w:tcPr>
          <w:p w14:paraId="3CF535FB" w14:textId="77777777" w:rsidR="00645784" w:rsidRPr="00CC4541" w:rsidRDefault="00645784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624B08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8951CC8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B7E1A85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FCC2F70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744D4B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6A097FD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9F3B143" w14:textId="77777777" w:rsidR="00645784" w:rsidRPr="009237A7" w:rsidRDefault="00645784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264F6B57" w14:textId="77777777" w:rsidTr="00CD6C5F">
        <w:tc>
          <w:tcPr>
            <w:tcW w:w="355" w:type="dxa"/>
          </w:tcPr>
          <w:p w14:paraId="350E3FB4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EAEBC5F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07D9382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3C90939B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117B6FB0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7786643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0F80270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5826451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742D9EF9" w14:textId="77777777" w:rsidTr="00CD6C5F">
        <w:tc>
          <w:tcPr>
            <w:tcW w:w="355" w:type="dxa"/>
          </w:tcPr>
          <w:p w14:paraId="7F813BAD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BDB608C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A13A8B6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F3C1D64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04065E8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71927ABA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B7B1EB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5D572B86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0CD7A2F0" w14:textId="77777777" w:rsidTr="00CD6C5F">
        <w:tc>
          <w:tcPr>
            <w:tcW w:w="355" w:type="dxa"/>
          </w:tcPr>
          <w:p w14:paraId="37F72E50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0B87D9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0B7E5F8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09FE578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7D718AB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7E4A904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6A34BA05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03D13B2B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3FD13203" w14:textId="77777777" w:rsidTr="00CD6C5F">
        <w:tc>
          <w:tcPr>
            <w:tcW w:w="355" w:type="dxa"/>
          </w:tcPr>
          <w:p w14:paraId="3023A304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2319B4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41FEAC9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77EE6A0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A627E83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0F9C4122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787B6B26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1CA7AA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6B9D0FDB" w14:textId="77777777" w:rsidTr="00CD6C5F">
        <w:tc>
          <w:tcPr>
            <w:tcW w:w="355" w:type="dxa"/>
          </w:tcPr>
          <w:p w14:paraId="19A3DB4E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E20FF1A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2E75207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4F429841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8D7DAEB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1BF63307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F105C39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41AED7E4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37D73FC3" w14:textId="77777777" w:rsidTr="00CD6C5F">
        <w:tc>
          <w:tcPr>
            <w:tcW w:w="355" w:type="dxa"/>
          </w:tcPr>
          <w:p w14:paraId="712377C8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78B72279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24B26EAD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6C4C99EB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51B9B99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D12B5F1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31DACCB2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1EBA2F4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0C1617FC" w14:textId="77777777" w:rsidTr="00CD6C5F">
        <w:tc>
          <w:tcPr>
            <w:tcW w:w="355" w:type="dxa"/>
          </w:tcPr>
          <w:p w14:paraId="22FC64E2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7B6E940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F1F0A1A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74D356B7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AB2B16D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644D81A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0C74DD4F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7A5AE528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758B6F36" w14:textId="77777777" w:rsidTr="00CD6C5F">
        <w:tc>
          <w:tcPr>
            <w:tcW w:w="355" w:type="dxa"/>
          </w:tcPr>
          <w:p w14:paraId="77998928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82FC54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BB13241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17E1B731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493D8288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57C569EE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4B7DB716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0E5A8DA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  <w:tr w:rsidR="00E6284D" w:rsidRPr="009237A7" w14:paraId="1C164061" w14:textId="77777777" w:rsidTr="00CD6C5F">
        <w:tc>
          <w:tcPr>
            <w:tcW w:w="355" w:type="dxa"/>
          </w:tcPr>
          <w:p w14:paraId="3161EB19" w14:textId="77777777" w:rsidR="00E6284D" w:rsidRPr="00CC4541" w:rsidRDefault="00E6284D" w:rsidP="00CC4541">
            <w:pPr>
              <w:pStyle w:val="ListParagraph"/>
              <w:numPr>
                <w:ilvl w:val="0"/>
                <w:numId w:val="23"/>
              </w:num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484F17B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4B30B587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810" w:type="dxa"/>
          </w:tcPr>
          <w:p w14:paraId="26B0DE93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350" w:type="dxa"/>
          </w:tcPr>
          <w:p w14:paraId="6A5781C5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990" w:type="dxa"/>
          </w:tcPr>
          <w:p w14:paraId="3A1A50A3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080" w:type="dxa"/>
          </w:tcPr>
          <w:p w14:paraId="1E94508A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  <w:tc>
          <w:tcPr>
            <w:tcW w:w="1615" w:type="dxa"/>
          </w:tcPr>
          <w:p w14:paraId="3AE27102" w14:textId="77777777" w:rsidR="00E6284D" w:rsidRPr="009237A7" w:rsidRDefault="00E6284D" w:rsidP="00560614">
            <w:pPr>
              <w:rPr>
                <w:rFonts w:ascii="Tahoma" w:hAnsi="Tahoma" w:cs="Tahoma"/>
              </w:rPr>
            </w:pPr>
          </w:p>
        </w:tc>
      </w:tr>
    </w:tbl>
    <w:p w14:paraId="357797B4" w14:textId="77777777" w:rsidR="00CC4541" w:rsidRDefault="00CC4541" w:rsidP="00CC4541">
      <w:pPr>
        <w:rPr>
          <w:rFonts w:ascii="Tahoma" w:hAnsi="Tahoma" w:cs="Tahoma"/>
        </w:rPr>
      </w:pPr>
    </w:p>
    <w:p w14:paraId="48039A26" w14:textId="77777777" w:rsidR="00CC4541" w:rsidRDefault="00CC4541" w:rsidP="00CC4541">
      <w:pPr>
        <w:rPr>
          <w:rFonts w:ascii="Tahoma" w:hAnsi="Tahoma" w:cs="Tahoma"/>
        </w:rPr>
      </w:pPr>
    </w:p>
    <w:p w14:paraId="4D3D81C4" w14:textId="77777777" w:rsidR="00CC4541" w:rsidRDefault="00CC4541" w:rsidP="00CC4541">
      <w:pPr>
        <w:rPr>
          <w:rFonts w:ascii="Tahoma" w:hAnsi="Tahoma" w:cs="Tahoma"/>
        </w:rPr>
      </w:pPr>
    </w:p>
    <w:p w14:paraId="4BA80D80" w14:textId="77777777" w:rsidR="00CC4541" w:rsidRDefault="00CC4541" w:rsidP="00CC4541">
      <w:pPr>
        <w:rPr>
          <w:rFonts w:ascii="Tahoma" w:hAnsi="Tahoma" w:cs="Tahoma"/>
        </w:rPr>
      </w:pPr>
    </w:p>
    <w:p w14:paraId="091AC46A" w14:textId="77777777" w:rsidR="00CC4541" w:rsidRDefault="00CC4541" w:rsidP="00CC4541">
      <w:pPr>
        <w:rPr>
          <w:rFonts w:ascii="Tahoma" w:hAnsi="Tahoma" w:cs="Tahoma"/>
        </w:rPr>
      </w:pPr>
    </w:p>
    <w:p w14:paraId="5E7C9C45" w14:textId="77777777" w:rsidR="001876B8" w:rsidRPr="009237A7" w:rsidRDefault="001876B8" w:rsidP="00966474">
      <w:pPr>
        <w:rPr>
          <w:rFonts w:ascii="Tahoma" w:hAnsi="Tahoma" w:cs="Tahoma"/>
        </w:rPr>
      </w:pPr>
    </w:p>
    <w:sectPr w:rsidR="001876B8" w:rsidRPr="009237A7" w:rsidSect="002537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5"/>
      <w:pgMar w:top="1440" w:right="1440" w:bottom="1440" w:left="1440" w:header="144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06C5" w14:textId="77777777" w:rsidR="00F41A89" w:rsidRDefault="00F41A89" w:rsidP="00212BCF">
      <w:r>
        <w:separator/>
      </w:r>
    </w:p>
  </w:endnote>
  <w:endnote w:type="continuationSeparator" w:id="0">
    <w:p w14:paraId="1F031CD6" w14:textId="77777777" w:rsidR="00F41A89" w:rsidRDefault="00F41A89" w:rsidP="00212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1DD6" w14:textId="77777777" w:rsidR="00B270AB" w:rsidRDefault="00B270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97479" w14:textId="25E2C5AE" w:rsidR="00833148" w:rsidRDefault="00833148">
    <w:pPr>
      <w:pStyle w:val="Footer"/>
    </w:pPr>
    <w:r>
      <w:ptab w:relativeTo="margin" w:alignment="center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A55E" w14:textId="77777777" w:rsidR="00B270AB" w:rsidRDefault="00B27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CEB9" w14:textId="77777777" w:rsidR="00F41A89" w:rsidRDefault="00F41A89" w:rsidP="00212BCF">
      <w:r>
        <w:separator/>
      </w:r>
    </w:p>
  </w:footnote>
  <w:footnote w:type="continuationSeparator" w:id="0">
    <w:p w14:paraId="46ECD8C2" w14:textId="77777777" w:rsidR="00F41A89" w:rsidRDefault="00F41A89" w:rsidP="00212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736E" w14:textId="77777777" w:rsidR="00B270AB" w:rsidRDefault="00B270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51F3" w14:textId="2AC64A35" w:rsidR="00212BCF" w:rsidRDefault="00B270AB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 wp14:anchorId="4C7383C0" wp14:editId="1A67B720">
          <wp:simplePos x="0" y="0"/>
          <wp:positionH relativeFrom="column">
            <wp:posOffset>4363085</wp:posOffset>
          </wp:positionH>
          <wp:positionV relativeFrom="paragraph">
            <wp:posOffset>-590550</wp:posOffset>
          </wp:positionV>
          <wp:extent cx="554990" cy="554990"/>
          <wp:effectExtent l="0" t="0" r="0" b="0"/>
          <wp:wrapNone/>
          <wp:docPr id="102540127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7698469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554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0" locked="0" layoutInCell="1" allowOverlap="1" wp14:anchorId="31EED469" wp14:editId="14199F62">
          <wp:simplePos x="0" y="0"/>
          <wp:positionH relativeFrom="column">
            <wp:posOffset>1022350</wp:posOffset>
          </wp:positionH>
          <wp:positionV relativeFrom="paragraph">
            <wp:posOffset>-621665</wp:posOffset>
          </wp:positionV>
          <wp:extent cx="487045" cy="574040"/>
          <wp:effectExtent l="0" t="0" r="8255" b="0"/>
          <wp:wrapNone/>
          <wp:docPr id="2389160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817493" name="Picture 3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045" cy="57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6474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4384" behindDoc="1" locked="0" layoutInCell="1" allowOverlap="1" wp14:anchorId="72054276" wp14:editId="5CC0F3FC">
              <wp:simplePos x="0" y="0"/>
              <wp:positionH relativeFrom="margin">
                <wp:posOffset>0</wp:posOffset>
              </wp:positionH>
              <wp:positionV relativeFrom="paragraph">
                <wp:posOffset>-565150</wp:posOffset>
              </wp:positionV>
              <wp:extent cx="5943600" cy="56134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5613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31DE77" w14:textId="77777777" w:rsidR="00E436B3" w:rsidRPr="00253732" w:rsidRDefault="00E436B3" w:rsidP="00546D78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53732"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REPUBLIC OF THE PHILIPPINES</w:t>
                          </w:r>
                        </w:p>
                        <w:p w14:paraId="513063E8" w14:textId="77777777" w:rsidR="00E436B3" w:rsidRPr="00253732" w:rsidRDefault="00E436B3" w:rsidP="00546D78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</w:rPr>
                          </w:pPr>
                          <w:r w:rsidRPr="00253732">
                            <w:rPr>
                              <w:rFonts w:ascii="Arial Narrow" w:hAnsi="Arial Narrow"/>
                              <w:b/>
                              <w:bCs/>
                            </w:rPr>
                            <w:t>MINDANAO STATE UNIVERSITY – CICS</w:t>
                          </w:r>
                        </w:p>
                        <w:p w14:paraId="48758B9B" w14:textId="77777777" w:rsidR="00E436B3" w:rsidRDefault="00E436B3" w:rsidP="00546D78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253732">
                            <w:rPr>
                              <w:rFonts w:ascii="Arial Narrow" w:hAnsi="Arial Narrow"/>
                              <w:b/>
                              <w:bCs/>
                              <w:sz w:val="18"/>
                              <w:szCs w:val="18"/>
                            </w:rPr>
                            <w:t>COLLEGE OF INFORMATION AND COMPUTING SCIENCES</w:t>
                          </w:r>
                        </w:p>
                        <w:p w14:paraId="30B00B2A" w14:textId="77777777" w:rsidR="00F56032" w:rsidRPr="00546D78" w:rsidRDefault="00F56032" w:rsidP="00F56032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546D78">
                            <w:rPr>
                              <w:rFonts w:ascii="Tahoma" w:hAnsi="Tahoma" w:cs="Tahoma"/>
                              <w:b/>
                              <w:bCs/>
                              <w:sz w:val="28"/>
                              <w:szCs w:val="28"/>
                            </w:rPr>
                            <w:t>Quantum Computing Seminar</w:t>
                          </w:r>
                        </w:p>
                        <w:p w14:paraId="6CA922AC" w14:textId="77777777" w:rsidR="00F56032" w:rsidRPr="00546D78" w:rsidRDefault="00F56032" w:rsidP="00F56032">
                          <w:pPr>
                            <w:jc w:val="center"/>
                            <w:rPr>
                              <w:rFonts w:asciiTheme="minorHAnsi" w:hAnsiTheme="minorHAnsi" w:cs="Tahoma"/>
                            </w:rPr>
                          </w:pPr>
                          <w:r w:rsidRPr="00546D78">
                            <w:rPr>
                              <w:rFonts w:asciiTheme="minorHAnsi" w:hAnsiTheme="minorHAnsi" w:cs="Tahoma"/>
                              <w:b/>
                              <w:bCs/>
                            </w:rPr>
                            <w:t>Date</w:t>
                          </w:r>
                          <w:r w:rsidRPr="00546D78">
                            <w:rPr>
                              <w:rFonts w:asciiTheme="minorHAnsi" w:hAnsiTheme="minorHAnsi" w:cs="Tahoma"/>
                            </w:rPr>
                            <w:t xml:space="preserve">: May 13, </w:t>
                          </w:r>
                          <w:proofErr w:type="gramStart"/>
                          <w:r w:rsidRPr="00546D78">
                            <w:rPr>
                              <w:rFonts w:asciiTheme="minorHAnsi" w:hAnsiTheme="minorHAnsi" w:cs="Tahoma"/>
                            </w:rPr>
                            <w:t>2026</w:t>
                          </w:r>
                          <w:proofErr w:type="gramEnd"/>
                          <w:r w:rsidRPr="00546D78">
                            <w:rPr>
                              <w:rFonts w:asciiTheme="minorHAnsi" w:hAnsiTheme="minorHAnsi" w:cs="Tahoma"/>
                            </w:rPr>
                            <w:t xml:space="preserve"> | </w:t>
                          </w:r>
                          <w:r w:rsidRPr="00546D78">
                            <w:rPr>
                              <w:rFonts w:asciiTheme="minorHAnsi" w:hAnsiTheme="minorHAnsi" w:cs="Tahoma"/>
                              <w:b/>
                              <w:bCs/>
                            </w:rPr>
                            <w:t>Time</w:t>
                          </w:r>
                          <w:r w:rsidRPr="00546D78">
                            <w:rPr>
                              <w:rFonts w:asciiTheme="minorHAnsi" w:hAnsiTheme="minorHAnsi" w:cs="Tahoma"/>
                            </w:rPr>
                            <w:t>: 8:30 AM – 12:00 NN</w:t>
                          </w:r>
                        </w:p>
                        <w:p w14:paraId="36748F73" w14:textId="77777777" w:rsidR="00F56032" w:rsidRPr="00253732" w:rsidRDefault="00F56032" w:rsidP="00546D78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0542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44.5pt;width:468pt;height:44.2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" filled="f" stroked="f">
              <v:textbox>
                <w:txbxContent>
                  <w:p w14:paraId="6131DE77" w14:textId="77777777" w:rsidR="00E436B3" w:rsidRPr="00253732" w:rsidRDefault="00E436B3" w:rsidP="00546D78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 w:rsidRPr="00253732"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REPUBLIC OF THE PHILIPPINES</w:t>
                    </w:r>
                  </w:p>
                  <w:p w14:paraId="513063E8" w14:textId="77777777" w:rsidR="00E436B3" w:rsidRPr="00253732" w:rsidRDefault="00E436B3" w:rsidP="00546D78">
                    <w:pPr>
                      <w:jc w:val="center"/>
                      <w:rPr>
                        <w:rFonts w:ascii="Arial Narrow" w:hAnsi="Arial Narrow"/>
                        <w:b/>
                        <w:bCs/>
                      </w:rPr>
                    </w:pPr>
                    <w:r w:rsidRPr="00253732">
                      <w:rPr>
                        <w:rFonts w:ascii="Arial Narrow" w:hAnsi="Arial Narrow"/>
                        <w:b/>
                        <w:bCs/>
                      </w:rPr>
                      <w:t>MINDANAO STATE UNIVERSITY – CICS</w:t>
                    </w:r>
                  </w:p>
                  <w:p w14:paraId="48758B9B" w14:textId="77777777" w:rsidR="00E436B3" w:rsidRDefault="00E436B3" w:rsidP="00546D78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18"/>
                        <w:szCs w:val="18"/>
                      </w:rPr>
                    </w:pPr>
                    <w:r w:rsidRPr="00253732">
                      <w:rPr>
                        <w:rFonts w:ascii="Arial Narrow" w:hAnsi="Arial Narrow"/>
                        <w:b/>
                        <w:bCs/>
                        <w:sz w:val="18"/>
                        <w:szCs w:val="18"/>
                      </w:rPr>
                      <w:t>COLLEGE OF INFORMATION AND COMPUTING SCIENCES</w:t>
                    </w:r>
                  </w:p>
                  <w:p w14:paraId="30B00B2A" w14:textId="77777777" w:rsidR="00F56032" w:rsidRPr="00546D78" w:rsidRDefault="00F56032" w:rsidP="00F56032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</w:rPr>
                    </w:pPr>
                    <w:r w:rsidRPr="00546D78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</w:rPr>
                      <w:t>Quantum Computing Seminar</w:t>
                    </w:r>
                  </w:p>
                  <w:p w14:paraId="6CA922AC" w14:textId="77777777" w:rsidR="00F56032" w:rsidRPr="00546D78" w:rsidRDefault="00F56032" w:rsidP="00F56032">
                    <w:pPr>
                      <w:jc w:val="center"/>
                      <w:rPr>
                        <w:rFonts w:asciiTheme="minorHAnsi" w:hAnsiTheme="minorHAnsi" w:cs="Tahoma"/>
                      </w:rPr>
                    </w:pPr>
                    <w:r w:rsidRPr="00546D78">
                      <w:rPr>
                        <w:rFonts w:asciiTheme="minorHAnsi" w:hAnsiTheme="minorHAnsi" w:cs="Tahoma"/>
                        <w:b/>
                        <w:bCs/>
                      </w:rPr>
                      <w:t>Date</w:t>
                    </w:r>
                    <w:r w:rsidRPr="00546D78">
                      <w:rPr>
                        <w:rFonts w:asciiTheme="minorHAnsi" w:hAnsiTheme="minorHAnsi" w:cs="Tahoma"/>
                      </w:rPr>
                      <w:t xml:space="preserve">: May 13, </w:t>
                    </w:r>
                    <w:proofErr w:type="gramStart"/>
                    <w:r w:rsidRPr="00546D78">
                      <w:rPr>
                        <w:rFonts w:asciiTheme="minorHAnsi" w:hAnsiTheme="minorHAnsi" w:cs="Tahoma"/>
                      </w:rPr>
                      <w:t>2026</w:t>
                    </w:r>
                    <w:proofErr w:type="gramEnd"/>
                    <w:r w:rsidRPr="00546D78">
                      <w:rPr>
                        <w:rFonts w:asciiTheme="minorHAnsi" w:hAnsiTheme="minorHAnsi" w:cs="Tahoma"/>
                      </w:rPr>
                      <w:t xml:space="preserve"> | </w:t>
                    </w:r>
                    <w:r w:rsidRPr="00546D78">
                      <w:rPr>
                        <w:rFonts w:asciiTheme="minorHAnsi" w:hAnsiTheme="minorHAnsi" w:cs="Tahoma"/>
                        <w:b/>
                        <w:bCs/>
                      </w:rPr>
                      <w:t>Time</w:t>
                    </w:r>
                    <w:r w:rsidRPr="00546D78">
                      <w:rPr>
                        <w:rFonts w:asciiTheme="minorHAnsi" w:hAnsiTheme="minorHAnsi" w:cs="Tahoma"/>
                      </w:rPr>
                      <w:t>: 8:30 AM – 12:00 NN</w:t>
                    </w:r>
                  </w:p>
                  <w:p w14:paraId="36748F73" w14:textId="77777777" w:rsidR="00F56032" w:rsidRPr="00253732" w:rsidRDefault="00F56032" w:rsidP="00546D78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BD9BB" w14:textId="77777777" w:rsidR="00B270AB" w:rsidRDefault="00B27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D56"/>
    <w:multiLevelType w:val="hybridMultilevel"/>
    <w:tmpl w:val="F08A9E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4211E"/>
    <w:multiLevelType w:val="multilevel"/>
    <w:tmpl w:val="85F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70E95"/>
    <w:multiLevelType w:val="hybridMultilevel"/>
    <w:tmpl w:val="FD3442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5E2B14"/>
    <w:multiLevelType w:val="hybridMultilevel"/>
    <w:tmpl w:val="C44C30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96C3B"/>
    <w:multiLevelType w:val="hybridMultilevel"/>
    <w:tmpl w:val="15940E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246F4"/>
    <w:multiLevelType w:val="hybridMultilevel"/>
    <w:tmpl w:val="891A18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A14C78"/>
    <w:multiLevelType w:val="hybridMultilevel"/>
    <w:tmpl w:val="AECC63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343DA1"/>
    <w:multiLevelType w:val="hybridMultilevel"/>
    <w:tmpl w:val="29983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36F23"/>
    <w:multiLevelType w:val="multilevel"/>
    <w:tmpl w:val="9D1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6711C"/>
    <w:multiLevelType w:val="hybridMultilevel"/>
    <w:tmpl w:val="31EA28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62F61"/>
    <w:multiLevelType w:val="hybridMultilevel"/>
    <w:tmpl w:val="A03CA1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C748D"/>
    <w:multiLevelType w:val="hybridMultilevel"/>
    <w:tmpl w:val="33EA008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9A4CF98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236D69"/>
    <w:multiLevelType w:val="hybridMultilevel"/>
    <w:tmpl w:val="52108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E2CAA"/>
    <w:multiLevelType w:val="hybridMultilevel"/>
    <w:tmpl w:val="9708AD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A44F6"/>
    <w:multiLevelType w:val="hybridMultilevel"/>
    <w:tmpl w:val="9A1A72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8452A3"/>
    <w:multiLevelType w:val="hybridMultilevel"/>
    <w:tmpl w:val="C3447A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C1777E"/>
    <w:multiLevelType w:val="hybridMultilevel"/>
    <w:tmpl w:val="E708DA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D19DD"/>
    <w:multiLevelType w:val="hybridMultilevel"/>
    <w:tmpl w:val="891A18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7B0261"/>
    <w:multiLevelType w:val="hybridMultilevel"/>
    <w:tmpl w:val="7D54777E"/>
    <w:lvl w:ilvl="0" w:tplc="A77485C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BF50A5"/>
    <w:multiLevelType w:val="hybridMultilevel"/>
    <w:tmpl w:val="8E668032"/>
    <w:lvl w:ilvl="0" w:tplc="83F61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DB6738"/>
    <w:multiLevelType w:val="hybridMultilevel"/>
    <w:tmpl w:val="D00CD41C"/>
    <w:lvl w:ilvl="0" w:tplc="D59C4A98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F43FC6"/>
    <w:multiLevelType w:val="hybridMultilevel"/>
    <w:tmpl w:val="05F62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00756"/>
    <w:multiLevelType w:val="multilevel"/>
    <w:tmpl w:val="47E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92417">
    <w:abstractNumId w:val="11"/>
  </w:num>
  <w:num w:numId="2" w16cid:durableId="2128892677">
    <w:abstractNumId w:val="18"/>
  </w:num>
  <w:num w:numId="3" w16cid:durableId="596836803">
    <w:abstractNumId w:val="13"/>
  </w:num>
  <w:num w:numId="4" w16cid:durableId="1041515104">
    <w:abstractNumId w:val="6"/>
  </w:num>
  <w:num w:numId="5" w16cid:durableId="857934287">
    <w:abstractNumId w:val="1"/>
  </w:num>
  <w:num w:numId="6" w16cid:durableId="406877460">
    <w:abstractNumId w:val="22"/>
  </w:num>
  <w:num w:numId="7" w16cid:durableId="672535861">
    <w:abstractNumId w:val="10"/>
  </w:num>
  <w:num w:numId="8" w16cid:durableId="1374767254">
    <w:abstractNumId w:val="14"/>
  </w:num>
  <w:num w:numId="9" w16cid:durableId="2114588399">
    <w:abstractNumId w:val="7"/>
  </w:num>
  <w:num w:numId="10" w16cid:durableId="1093746654">
    <w:abstractNumId w:val="15"/>
  </w:num>
  <w:num w:numId="11" w16cid:durableId="1384863594">
    <w:abstractNumId w:val="8"/>
  </w:num>
  <w:num w:numId="12" w16cid:durableId="1485513525">
    <w:abstractNumId w:val="16"/>
  </w:num>
  <w:num w:numId="13" w16cid:durableId="376315268">
    <w:abstractNumId w:val="2"/>
  </w:num>
  <w:num w:numId="14" w16cid:durableId="24865942">
    <w:abstractNumId w:val="4"/>
  </w:num>
  <w:num w:numId="15" w16cid:durableId="1295939941">
    <w:abstractNumId w:val="0"/>
  </w:num>
  <w:num w:numId="16" w16cid:durableId="889419643">
    <w:abstractNumId w:val="21"/>
  </w:num>
  <w:num w:numId="17" w16cid:durableId="2144494260">
    <w:abstractNumId w:val="19"/>
  </w:num>
  <w:num w:numId="18" w16cid:durableId="47919549">
    <w:abstractNumId w:val="12"/>
  </w:num>
  <w:num w:numId="19" w16cid:durableId="955018887">
    <w:abstractNumId w:val="20"/>
  </w:num>
  <w:num w:numId="20" w16cid:durableId="422848234">
    <w:abstractNumId w:val="5"/>
  </w:num>
  <w:num w:numId="21" w16cid:durableId="1514108875">
    <w:abstractNumId w:val="17"/>
  </w:num>
  <w:num w:numId="22" w16cid:durableId="1197424628">
    <w:abstractNumId w:val="9"/>
  </w:num>
  <w:num w:numId="23" w16cid:durableId="172421488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14"/>
    <w:rsid w:val="000019BF"/>
    <w:rsid w:val="00005163"/>
    <w:rsid w:val="000063B9"/>
    <w:rsid w:val="00007B06"/>
    <w:rsid w:val="00015CB7"/>
    <w:rsid w:val="00017CC3"/>
    <w:rsid w:val="000215A8"/>
    <w:rsid w:val="00021660"/>
    <w:rsid w:val="00026FC1"/>
    <w:rsid w:val="000356ED"/>
    <w:rsid w:val="000446D9"/>
    <w:rsid w:val="00051DFC"/>
    <w:rsid w:val="00052081"/>
    <w:rsid w:val="0005263A"/>
    <w:rsid w:val="000532C4"/>
    <w:rsid w:val="00053A0E"/>
    <w:rsid w:val="00061E9A"/>
    <w:rsid w:val="0006498C"/>
    <w:rsid w:val="00067515"/>
    <w:rsid w:val="000702BE"/>
    <w:rsid w:val="00072800"/>
    <w:rsid w:val="000743E4"/>
    <w:rsid w:val="00075ED7"/>
    <w:rsid w:val="0007731B"/>
    <w:rsid w:val="00081455"/>
    <w:rsid w:val="00087860"/>
    <w:rsid w:val="00090AE2"/>
    <w:rsid w:val="00096B0B"/>
    <w:rsid w:val="000A2F54"/>
    <w:rsid w:val="000A5E80"/>
    <w:rsid w:val="000A60E8"/>
    <w:rsid w:val="000B4C08"/>
    <w:rsid w:val="000B4D61"/>
    <w:rsid w:val="000B61F7"/>
    <w:rsid w:val="000B647B"/>
    <w:rsid w:val="000C0894"/>
    <w:rsid w:val="000C4FF7"/>
    <w:rsid w:val="000D04AC"/>
    <w:rsid w:val="000D36D8"/>
    <w:rsid w:val="000E52FB"/>
    <w:rsid w:val="000E544A"/>
    <w:rsid w:val="000E6808"/>
    <w:rsid w:val="000E6DA9"/>
    <w:rsid w:val="000F3A4C"/>
    <w:rsid w:val="000F6784"/>
    <w:rsid w:val="000F7382"/>
    <w:rsid w:val="001002E4"/>
    <w:rsid w:val="00100946"/>
    <w:rsid w:val="0011317B"/>
    <w:rsid w:val="001147F8"/>
    <w:rsid w:val="00120E48"/>
    <w:rsid w:val="001212B4"/>
    <w:rsid w:val="0012268C"/>
    <w:rsid w:val="00124A22"/>
    <w:rsid w:val="00130C1C"/>
    <w:rsid w:val="00133DF1"/>
    <w:rsid w:val="00135DCB"/>
    <w:rsid w:val="0014465B"/>
    <w:rsid w:val="00145D13"/>
    <w:rsid w:val="001461FF"/>
    <w:rsid w:val="001511A2"/>
    <w:rsid w:val="00152E76"/>
    <w:rsid w:val="001661D8"/>
    <w:rsid w:val="001665CF"/>
    <w:rsid w:val="00167BE7"/>
    <w:rsid w:val="00170A55"/>
    <w:rsid w:val="00180935"/>
    <w:rsid w:val="001876B8"/>
    <w:rsid w:val="001925DD"/>
    <w:rsid w:val="001931B5"/>
    <w:rsid w:val="00194202"/>
    <w:rsid w:val="00195071"/>
    <w:rsid w:val="001A07D0"/>
    <w:rsid w:val="001A2460"/>
    <w:rsid w:val="001A38AF"/>
    <w:rsid w:val="001A39E2"/>
    <w:rsid w:val="001A67FF"/>
    <w:rsid w:val="001B0B8C"/>
    <w:rsid w:val="001B4D5A"/>
    <w:rsid w:val="001B7B51"/>
    <w:rsid w:val="001C1120"/>
    <w:rsid w:val="001C19D2"/>
    <w:rsid w:val="001C2BFE"/>
    <w:rsid w:val="001C5836"/>
    <w:rsid w:val="001C757F"/>
    <w:rsid w:val="001D06E1"/>
    <w:rsid w:val="001D20B7"/>
    <w:rsid w:val="001D6F8C"/>
    <w:rsid w:val="001E023E"/>
    <w:rsid w:val="001E7992"/>
    <w:rsid w:val="001E7EDF"/>
    <w:rsid w:val="001F2918"/>
    <w:rsid w:val="001F29F3"/>
    <w:rsid w:val="00201304"/>
    <w:rsid w:val="0020511F"/>
    <w:rsid w:val="002127A4"/>
    <w:rsid w:val="00212BCF"/>
    <w:rsid w:val="002133D2"/>
    <w:rsid w:val="00220B14"/>
    <w:rsid w:val="0022403F"/>
    <w:rsid w:val="0023404D"/>
    <w:rsid w:val="00235F43"/>
    <w:rsid w:val="002365EF"/>
    <w:rsid w:val="00237B5A"/>
    <w:rsid w:val="00242052"/>
    <w:rsid w:val="00242E39"/>
    <w:rsid w:val="00243724"/>
    <w:rsid w:val="002441B9"/>
    <w:rsid w:val="002473C3"/>
    <w:rsid w:val="00253732"/>
    <w:rsid w:val="00255FCC"/>
    <w:rsid w:val="00256841"/>
    <w:rsid w:val="00262E3A"/>
    <w:rsid w:val="002630EA"/>
    <w:rsid w:val="002638ED"/>
    <w:rsid w:val="0026418D"/>
    <w:rsid w:val="00266910"/>
    <w:rsid w:val="0027095A"/>
    <w:rsid w:val="002755C7"/>
    <w:rsid w:val="00283EF1"/>
    <w:rsid w:val="0028413D"/>
    <w:rsid w:val="00285497"/>
    <w:rsid w:val="00285AA2"/>
    <w:rsid w:val="00294384"/>
    <w:rsid w:val="0029678D"/>
    <w:rsid w:val="002A3CD9"/>
    <w:rsid w:val="002B0011"/>
    <w:rsid w:val="002B0863"/>
    <w:rsid w:val="002B5B46"/>
    <w:rsid w:val="002D0243"/>
    <w:rsid w:val="002D3D6A"/>
    <w:rsid w:val="002D7460"/>
    <w:rsid w:val="002E68B4"/>
    <w:rsid w:val="002F0630"/>
    <w:rsid w:val="002F1FBB"/>
    <w:rsid w:val="002F27F9"/>
    <w:rsid w:val="002F29F8"/>
    <w:rsid w:val="002F7205"/>
    <w:rsid w:val="002F79D8"/>
    <w:rsid w:val="00301FC7"/>
    <w:rsid w:val="003023BD"/>
    <w:rsid w:val="003028C3"/>
    <w:rsid w:val="0030505A"/>
    <w:rsid w:val="00305129"/>
    <w:rsid w:val="00311F7D"/>
    <w:rsid w:val="00312120"/>
    <w:rsid w:val="00312567"/>
    <w:rsid w:val="0032030F"/>
    <w:rsid w:val="00320F6D"/>
    <w:rsid w:val="003226FE"/>
    <w:rsid w:val="00323041"/>
    <w:rsid w:val="0032565F"/>
    <w:rsid w:val="00332ADB"/>
    <w:rsid w:val="0033525B"/>
    <w:rsid w:val="003404E8"/>
    <w:rsid w:val="00343B4F"/>
    <w:rsid w:val="003454CB"/>
    <w:rsid w:val="0034674D"/>
    <w:rsid w:val="00347BA3"/>
    <w:rsid w:val="003510B3"/>
    <w:rsid w:val="003514C2"/>
    <w:rsid w:val="00355C02"/>
    <w:rsid w:val="00361781"/>
    <w:rsid w:val="00363F48"/>
    <w:rsid w:val="00364420"/>
    <w:rsid w:val="003652A2"/>
    <w:rsid w:val="00365383"/>
    <w:rsid w:val="00366F5A"/>
    <w:rsid w:val="0036733D"/>
    <w:rsid w:val="00367A83"/>
    <w:rsid w:val="003750EC"/>
    <w:rsid w:val="003830DA"/>
    <w:rsid w:val="00387648"/>
    <w:rsid w:val="003911D4"/>
    <w:rsid w:val="00395735"/>
    <w:rsid w:val="003A137F"/>
    <w:rsid w:val="003A1559"/>
    <w:rsid w:val="003A2D63"/>
    <w:rsid w:val="003A3D7D"/>
    <w:rsid w:val="003A3F1E"/>
    <w:rsid w:val="003A57ED"/>
    <w:rsid w:val="003B0997"/>
    <w:rsid w:val="003B2DB3"/>
    <w:rsid w:val="003B38EF"/>
    <w:rsid w:val="003B3F68"/>
    <w:rsid w:val="003B70D2"/>
    <w:rsid w:val="003B7666"/>
    <w:rsid w:val="003C0884"/>
    <w:rsid w:val="003C5182"/>
    <w:rsid w:val="003D1AD5"/>
    <w:rsid w:val="003D67A9"/>
    <w:rsid w:val="003E1A77"/>
    <w:rsid w:val="003E4B7A"/>
    <w:rsid w:val="003E4E99"/>
    <w:rsid w:val="003E61F6"/>
    <w:rsid w:val="003E62E8"/>
    <w:rsid w:val="003F5273"/>
    <w:rsid w:val="003F5405"/>
    <w:rsid w:val="003F68F0"/>
    <w:rsid w:val="00400325"/>
    <w:rsid w:val="00401EBE"/>
    <w:rsid w:val="00404C6D"/>
    <w:rsid w:val="00410737"/>
    <w:rsid w:val="00416BE5"/>
    <w:rsid w:val="00423C14"/>
    <w:rsid w:val="00424AA6"/>
    <w:rsid w:val="0043004A"/>
    <w:rsid w:val="004319BE"/>
    <w:rsid w:val="00435938"/>
    <w:rsid w:val="00436356"/>
    <w:rsid w:val="00436B4B"/>
    <w:rsid w:val="00442A4B"/>
    <w:rsid w:val="0044417C"/>
    <w:rsid w:val="00445870"/>
    <w:rsid w:val="0045344D"/>
    <w:rsid w:val="00455FD7"/>
    <w:rsid w:val="00457E74"/>
    <w:rsid w:val="00464E63"/>
    <w:rsid w:val="004720CD"/>
    <w:rsid w:val="00474F27"/>
    <w:rsid w:val="00475235"/>
    <w:rsid w:val="00475F02"/>
    <w:rsid w:val="00477184"/>
    <w:rsid w:val="00483920"/>
    <w:rsid w:val="004852C6"/>
    <w:rsid w:val="00487474"/>
    <w:rsid w:val="00490634"/>
    <w:rsid w:val="00493593"/>
    <w:rsid w:val="00493FC8"/>
    <w:rsid w:val="00495B22"/>
    <w:rsid w:val="00496194"/>
    <w:rsid w:val="004A16F5"/>
    <w:rsid w:val="004A5AF7"/>
    <w:rsid w:val="004B1878"/>
    <w:rsid w:val="004B2C1B"/>
    <w:rsid w:val="004B3DE9"/>
    <w:rsid w:val="004B549D"/>
    <w:rsid w:val="004B6EC0"/>
    <w:rsid w:val="004C1113"/>
    <w:rsid w:val="004C2B93"/>
    <w:rsid w:val="004C40F1"/>
    <w:rsid w:val="004C684B"/>
    <w:rsid w:val="004D3CE6"/>
    <w:rsid w:val="004D5102"/>
    <w:rsid w:val="004E04A6"/>
    <w:rsid w:val="004E0A4A"/>
    <w:rsid w:val="004E4DA3"/>
    <w:rsid w:val="004E60C3"/>
    <w:rsid w:val="004F0369"/>
    <w:rsid w:val="004F100B"/>
    <w:rsid w:val="004F306B"/>
    <w:rsid w:val="004F3305"/>
    <w:rsid w:val="004F5259"/>
    <w:rsid w:val="005001D6"/>
    <w:rsid w:val="005043DF"/>
    <w:rsid w:val="00505363"/>
    <w:rsid w:val="00506983"/>
    <w:rsid w:val="00507EF8"/>
    <w:rsid w:val="005109EA"/>
    <w:rsid w:val="00510DA5"/>
    <w:rsid w:val="00511FAB"/>
    <w:rsid w:val="005164B5"/>
    <w:rsid w:val="005166AC"/>
    <w:rsid w:val="00516E2C"/>
    <w:rsid w:val="00517FAF"/>
    <w:rsid w:val="005200A6"/>
    <w:rsid w:val="00524287"/>
    <w:rsid w:val="00524609"/>
    <w:rsid w:val="0052538C"/>
    <w:rsid w:val="005334EF"/>
    <w:rsid w:val="0053532C"/>
    <w:rsid w:val="00536A73"/>
    <w:rsid w:val="0053711B"/>
    <w:rsid w:val="005378F3"/>
    <w:rsid w:val="0054277C"/>
    <w:rsid w:val="00542B3D"/>
    <w:rsid w:val="00543371"/>
    <w:rsid w:val="00545250"/>
    <w:rsid w:val="00546D78"/>
    <w:rsid w:val="00547AF3"/>
    <w:rsid w:val="00550B73"/>
    <w:rsid w:val="00550D00"/>
    <w:rsid w:val="00556DC2"/>
    <w:rsid w:val="00562BE6"/>
    <w:rsid w:val="00575E56"/>
    <w:rsid w:val="0058072C"/>
    <w:rsid w:val="005807D9"/>
    <w:rsid w:val="00582B5D"/>
    <w:rsid w:val="00582D44"/>
    <w:rsid w:val="005846E9"/>
    <w:rsid w:val="0058584D"/>
    <w:rsid w:val="00591843"/>
    <w:rsid w:val="0059464E"/>
    <w:rsid w:val="0059611D"/>
    <w:rsid w:val="005A2D1C"/>
    <w:rsid w:val="005B0714"/>
    <w:rsid w:val="005B1222"/>
    <w:rsid w:val="005B25E0"/>
    <w:rsid w:val="005B731D"/>
    <w:rsid w:val="005C03BF"/>
    <w:rsid w:val="005C0CBE"/>
    <w:rsid w:val="005C23E9"/>
    <w:rsid w:val="005C5CE0"/>
    <w:rsid w:val="005D0665"/>
    <w:rsid w:val="005D4F96"/>
    <w:rsid w:val="005E0542"/>
    <w:rsid w:val="005E5914"/>
    <w:rsid w:val="005E75AF"/>
    <w:rsid w:val="005F18C2"/>
    <w:rsid w:val="005F4020"/>
    <w:rsid w:val="005F62C9"/>
    <w:rsid w:val="006029D0"/>
    <w:rsid w:val="00603142"/>
    <w:rsid w:val="00603F5E"/>
    <w:rsid w:val="00617F8A"/>
    <w:rsid w:val="00620899"/>
    <w:rsid w:val="00621160"/>
    <w:rsid w:val="0062258A"/>
    <w:rsid w:val="00623537"/>
    <w:rsid w:val="006252F5"/>
    <w:rsid w:val="006325D9"/>
    <w:rsid w:val="00635095"/>
    <w:rsid w:val="00637899"/>
    <w:rsid w:val="00640B34"/>
    <w:rsid w:val="0064222B"/>
    <w:rsid w:val="00643B8B"/>
    <w:rsid w:val="00645784"/>
    <w:rsid w:val="00662275"/>
    <w:rsid w:val="00664A54"/>
    <w:rsid w:val="00667D79"/>
    <w:rsid w:val="006700C2"/>
    <w:rsid w:val="00677D2F"/>
    <w:rsid w:val="00680307"/>
    <w:rsid w:val="0068270C"/>
    <w:rsid w:val="0069040D"/>
    <w:rsid w:val="00691E9A"/>
    <w:rsid w:val="00694F06"/>
    <w:rsid w:val="006961C5"/>
    <w:rsid w:val="00696561"/>
    <w:rsid w:val="006971FD"/>
    <w:rsid w:val="006A1777"/>
    <w:rsid w:val="006A36F2"/>
    <w:rsid w:val="006A37DE"/>
    <w:rsid w:val="006A488A"/>
    <w:rsid w:val="006A52D1"/>
    <w:rsid w:val="006A6EDA"/>
    <w:rsid w:val="006A7F34"/>
    <w:rsid w:val="006B1854"/>
    <w:rsid w:val="006B20B5"/>
    <w:rsid w:val="006B22E5"/>
    <w:rsid w:val="006B258A"/>
    <w:rsid w:val="006B52E4"/>
    <w:rsid w:val="006B678A"/>
    <w:rsid w:val="006C3FFE"/>
    <w:rsid w:val="006C6A7B"/>
    <w:rsid w:val="006D2CE9"/>
    <w:rsid w:val="006D4937"/>
    <w:rsid w:val="006E0774"/>
    <w:rsid w:val="006E0893"/>
    <w:rsid w:val="006E2BFC"/>
    <w:rsid w:val="006E3D59"/>
    <w:rsid w:val="006E3F29"/>
    <w:rsid w:val="006E6144"/>
    <w:rsid w:val="006E7725"/>
    <w:rsid w:val="006F0526"/>
    <w:rsid w:val="006F0657"/>
    <w:rsid w:val="006F2164"/>
    <w:rsid w:val="006F319D"/>
    <w:rsid w:val="006F3605"/>
    <w:rsid w:val="00700E44"/>
    <w:rsid w:val="0070682E"/>
    <w:rsid w:val="00711B65"/>
    <w:rsid w:val="007210FA"/>
    <w:rsid w:val="00721B22"/>
    <w:rsid w:val="007223BC"/>
    <w:rsid w:val="00722992"/>
    <w:rsid w:val="0072402E"/>
    <w:rsid w:val="00731324"/>
    <w:rsid w:val="00733991"/>
    <w:rsid w:val="00733FF9"/>
    <w:rsid w:val="007341C2"/>
    <w:rsid w:val="00735CD3"/>
    <w:rsid w:val="0073649F"/>
    <w:rsid w:val="007370D8"/>
    <w:rsid w:val="00737D24"/>
    <w:rsid w:val="00741238"/>
    <w:rsid w:val="007450D1"/>
    <w:rsid w:val="00751FA2"/>
    <w:rsid w:val="007522B7"/>
    <w:rsid w:val="00752917"/>
    <w:rsid w:val="00753CE4"/>
    <w:rsid w:val="00757525"/>
    <w:rsid w:val="00765524"/>
    <w:rsid w:val="007660C0"/>
    <w:rsid w:val="00770BDE"/>
    <w:rsid w:val="0077153F"/>
    <w:rsid w:val="007726E7"/>
    <w:rsid w:val="00772950"/>
    <w:rsid w:val="007738DB"/>
    <w:rsid w:val="0077414F"/>
    <w:rsid w:val="007769EF"/>
    <w:rsid w:val="00781CC9"/>
    <w:rsid w:val="00783EB5"/>
    <w:rsid w:val="00784F91"/>
    <w:rsid w:val="00786B70"/>
    <w:rsid w:val="007872C5"/>
    <w:rsid w:val="007922E6"/>
    <w:rsid w:val="007925EB"/>
    <w:rsid w:val="00794995"/>
    <w:rsid w:val="0079644C"/>
    <w:rsid w:val="007B257B"/>
    <w:rsid w:val="007B3445"/>
    <w:rsid w:val="007B3D71"/>
    <w:rsid w:val="007B5546"/>
    <w:rsid w:val="007C08FD"/>
    <w:rsid w:val="007C6EF1"/>
    <w:rsid w:val="007D62C7"/>
    <w:rsid w:val="007E10B3"/>
    <w:rsid w:val="007E1C5C"/>
    <w:rsid w:val="007E3E1B"/>
    <w:rsid w:val="007E3F39"/>
    <w:rsid w:val="007E5D2C"/>
    <w:rsid w:val="007F1060"/>
    <w:rsid w:val="007F52EF"/>
    <w:rsid w:val="007F5A7A"/>
    <w:rsid w:val="007F6884"/>
    <w:rsid w:val="007F7739"/>
    <w:rsid w:val="008009DF"/>
    <w:rsid w:val="00801AA5"/>
    <w:rsid w:val="00804088"/>
    <w:rsid w:val="008041D9"/>
    <w:rsid w:val="00804536"/>
    <w:rsid w:val="008045F8"/>
    <w:rsid w:val="008052B6"/>
    <w:rsid w:val="00805937"/>
    <w:rsid w:val="008074B5"/>
    <w:rsid w:val="00807BA3"/>
    <w:rsid w:val="00810CCE"/>
    <w:rsid w:val="008114B0"/>
    <w:rsid w:val="00812A4F"/>
    <w:rsid w:val="00815720"/>
    <w:rsid w:val="008237DF"/>
    <w:rsid w:val="00826E5D"/>
    <w:rsid w:val="00833148"/>
    <w:rsid w:val="008437F4"/>
    <w:rsid w:val="00844402"/>
    <w:rsid w:val="00851703"/>
    <w:rsid w:val="00855B74"/>
    <w:rsid w:val="0086274F"/>
    <w:rsid w:val="008632BD"/>
    <w:rsid w:val="0086511B"/>
    <w:rsid w:val="00874BE1"/>
    <w:rsid w:val="0087526C"/>
    <w:rsid w:val="00881305"/>
    <w:rsid w:val="00881679"/>
    <w:rsid w:val="008855DA"/>
    <w:rsid w:val="00885A2B"/>
    <w:rsid w:val="00886229"/>
    <w:rsid w:val="00886250"/>
    <w:rsid w:val="008958E2"/>
    <w:rsid w:val="00895E7F"/>
    <w:rsid w:val="008A051D"/>
    <w:rsid w:val="008A05FB"/>
    <w:rsid w:val="008A261B"/>
    <w:rsid w:val="008B5E17"/>
    <w:rsid w:val="008B67DA"/>
    <w:rsid w:val="008B6C8B"/>
    <w:rsid w:val="008C0386"/>
    <w:rsid w:val="008C52E9"/>
    <w:rsid w:val="008D1FEB"/>
    <w:rsid w:val="008D35D9"/>
    <w:rsid w:val="008D384A"/>
    <w:rsid w:val="008D40D0"/>
    <w:rsid w:val="008D4351"/>
    <w:rsid w:val="008D472B"/>
    <w:rsid w:val="008E0301"/>
    <w:rsid w:val="008E0858"/>
    <w:rsid w:val="008E5E2D"/>
    <w:rsid w:val="008E697A"/>
    <w:rsid w:val="008F1BC4"/>
    <w:rsid w:val="008F41A0"/>
    <w:rsid w:val="008F53C1"/>
    <w:rsid w:val="008F7B46"/>
    <w:rsid w:val="00901C59"/>
    <w:rsid w:val="00904776"/>
    <w:rsid w:val="00905641"/>
    <w:rsid w:val="0090685B"/>
    <w:rsid w:val="0090773B"/>
    <w:rsid w:val="00916957"/>
    <w:rsid w:val="009237A7"/>
    <w:rsid w:val="00926387"/>
    <w:rsid w:val="00931BFF"/>
    <w:rsid w:val="009339FB"/>
    <w:rsid w:val="00936273"/>
    <w:rsid w:val="0094319F"/>
    <w:rsid w:val="0095072F"/>
    <w:rsid w:val="00954442"/>
    <w:rsid w:val="00954FD9"/>
    <w:rsid w:val="00955A51"/>
    <w:rsid w:val="0095602E"/>
    <w:rsid w:val="00956152"/>
    <w:rsid w:val="00956C1A"/>
    <w:rsid w:val="009611B1"/>
    <w:rsid w:val="009643D8"/>
    <w:rsid w:val="0096622C"/>
    <w:rsid w:val="00966474"/>
    <w:rsid w:val="00967D16"/>
    <w:rsid w:val="00973476"/>
    <w:rsid w:val="0097389F"/>
    <w:rsid w:val="00977516"/>
    <w:rsid w:val="00983E4E"/>
    <w:rsid w:val="0099136C"/>
    <w:rsid w:val="0099154C"/>
    <w:rsid w:val="00991E66"/>
    <w:rsid w:val="00995634"/>
    <w:rsid w:val="009A38B0"/>
    <w:rsid w:val="009A44E1"/>
    <w:rsid w:val="009B3360"/>
    <w:rsid w:val="009B5979"/>
    <w:rsid w:val="009B5987"/>
    <w:rsid w:val="009B6A1F"/>
    <w:rsid w:val="009B6B5A"/>
    <w:rsid w:val="009C03F7"/>
    <w:rsid w:val="009C6721"/>
    <w:rsid w:val="009D23DF"/>
    <w:rsid w:val="009D2F48"/>
    <w:rsid w:val="009E15AA"/>
    <w:rsid w:val="009E1EE5"/>
    <w:rsid w:val="009E2B79"/>
    <w:rsid w:val="009E35BD"/>
    <w:rsid w:val="009E373B"/>
    <w:rsid w:val="009E5E2E"/>
    <w:rsid w:val="009E5FDA"/>
    <w:rsid w:val="009F2575"/>
    <w:rsid w:val="00A0269B"/>
    <w:rsid w:val="00A12D35"/>
    <w:rsid w:val="00A1309B"/>
    <w:rsid w:val="00A1383E"/>
    <w:rsid w:val="00A169A7"/>
    <w:rsid w:val="00A16FBE"/>
    <w:rsid w:val="00A31944"/>
    <w:rsid w:val="00A31AD6"/>
    <w:rsid w:val="00A436D8"/>
    <w:rsid w:val="00A4651E"/>
    <w:rsid w:val="00A52E28"/>
    <w:rsid w:val="00A56E2A"/>
    <w:rsid w:val="00A70C4F"/>
    <w:rsid w:val="00A712F4"/>
    <w:rsid w:val="00A72536"/>
    <w:rsid w:val="00A871DE"/>
    <w:rsid w:val="00A90616"/>
    <w:rsid w:val="00A90C7E"/>
    <w:rsid w:val="00A960C0"/>
    <w:rsid w:val="00AA1CB0"/>
    <w:rsid w:val="00AA4A73"/>
    <w:rsid w:val="00AA4C1E"/>
    <w:rsid w:val="00AA604A"/>
    <w:rsid w:val="00AA6DD5"/>
    <w:rsid w:val="00AB78F0"/>
    <w:rsid w:val="00AC0803"/>
    <w:rsid w:val="00AC642A"/>
    <w:rsid w:val="00AD197A"/>
    <w:rsid w:val="00AD463C"/>
    <w:rsid w:val="00AE0AE3"/>
    <w:rsid w:val="00AE183F"/>
    <w:rsid w:val="00AF15A0"/>
    <w:rsid w:val="00AF2D06"/>
    <w:rsid w:val="00AF4BAB"/>
    <w:rsid w:val="00AF4CEB"/>
    <w:rsid w:val="00AF7EAC"/>
    <w:rsid w:val="00B011E2"/>
    <w:rsid w:val="00B01A2D"/>
    <w:rsid w:val="00B038D4"/>
    <w:rsid w:val="00B07BC0"/>
    <w:rsid w:val="00B10FC8"/>
    <w:rsid w:val="00B113FD"/>
    <w:rsid w:val="00B139E4"/>
    <w:rsid w:val="00B168B6"/>
    <w:rsid w:val="00B220F2"/>
    <w:rsid w:val="00B26A83"/>
    <w:rsid w:val="00B270AB"/>
    <w:rsid w:val="00B301F2"/>
    <w:rsid w:val="00B31C57"/>
    <w:rsid w:val="00B3220D"/>
    <w:rsid w:val="00B32A82"/>
    <w:rsid w:val="00B40D9D"/>
    <w:rsid w:val="00B43251"/>
    <w:rsid w:val="00B508B5"/>
    <w:rsid w:val="00B50A30"/>
    <w:rsid w:val="00B54DA4"/>
    <w:rsid w:val="00B557DB"/>
    <w:rsid w:val="00B63582"/>
    <w:rsid w:val="00B65085"/>
    <w:rsid w:val="00B65295"/>
    <w:rsid w:val="00B6541A"/>
    <w:rsid w:val="00B70F5D"/>
    <w:rsid w:val="00B746E7"/>
    <w:rsid w:val="00B7483C"/>
    <w:rsid w:val="00B749FE"/>
    <w:rsid w:val="00B803CC"/>
    <w:rsid w:val="00B8145D"/>
    <w:rsid w:val="00B82A43"/>
    <w:rsid w:val="00B83A53"/>
    <w:rsid w:val="00B84618"/>
    <w:rsid w:val="00B857FA"/>
    <w:rsid w:val="00B876AB"/>
    <w:rsid w:val="00B94336"/>
    <w:rsid w:val="00B97511"/>
    <w:rsid w:val="00BA1A7E"/>
    <w:rsid w:val="00BB4464"/>
    <w:rsid w:val="00BC0FED"/>
    <w:rsid w:val="00BC167A"/>
    <w:rsid w:val="00BC663C"/>
    <w:rsid w:val="00BD031D"/>
    <w:rsid w:val="00BD294F"/>
    <w:rsid w:val="00BD360D"/>
    <w:rsid w:val="00BD3C43"/>
    <w:rsid w:val="00BE41C9"/>
    <w:rsid w:val="00BE451D"/>
    <w:rsid w:val="00BE5B57"/>
    <w:rsid w:val="00BE6308"/>
    <w:rsid w:val="00BE77E1"/>
    <w:rsid w:val="00BE7A00"/>
    <w:rsid w:val="00BF02D6"/>
    <w:rsid w:val="00BF6B30"/>
    <w:rsid w:val="00C001CE"/>
    <w:rsid w:val="00C00434"/>
    <w:rsid w:val="00C01B9F"/>
    <w:rsid w:val="00C02495"/>
    <w:rsid w:val="00C02C09"/>
    <w:rsid w:val="00C05CCC"/>
    <w:rsid w:val="00C05FE2"/>
    <w:rsid w:val="00C07A50"/>
    <w:rsid w:val="00C11011"/>
    <w:rsid w:val="00C11275"/>
    <w:rsid w:val="00C20852"/>
    <w:rsid w:val="00C22F17"/>
    <w:rsid w:val="00C279FC"/>
    <w:rsid w:val="00C30A6E"/>
    <w:rsid w:val="00C32393"/>
    <w:rsid w:val="00C33284"/>
    <w:rsid w:val="00C40B77"/>
    <w:rsid w:val="00C425FA"/>
    <w:rsid w:val="00C44861"/>
    <w:rsid w:val="00C47A27"/>
    <w:rsid w:val="00C501FE"/>
    <w:rsid w:val="00C54724"/>
    <w:rsid w:val="00C54B6D"/>
    <w:rsid w:val="00C54DBD"/>
    <w:rsid w:val="00C55BE9"/>
    <w:rsid w:val="00C55C57"/>
    <w:rsid w:val="00C57C83"/>
    <w:rsid w:val="00C62694"/>
    <w:rsid w:val="00C62758"/>
    <w:rsid w:val="00C63294"/>
    <w:rsid w:val="00C64C02"/>
    <w:rsid w:val="00C70289"/>
    <w:rsid w:val="00C7551E"/>
    <w:rsid w:val="00C814C0"/>
    <w:rsid w:val="00C82C3E"/>
    <w:rsid w:val="00C83BD0"/>
    <w:rsid w:val="00C85306"/>
    <w:rsid w:val="00C906A7"/>
    <w:rsid w:val="00C95D3C"/>
    <w:rsid w:val="00C95F4B"/>
    <w:rsid w:val="00C967DE"/>
    <w:rsid w:val="00CA1B1C"/>
    <w:rsid w:val="00CA516A"/>
    <w:rsid w:val="00CA7BAD"/>
    <w:rsid w:val="00CA7F5D"/>
    <w:rsid w:val="00CB089D"/>
    <w:rsid w:val="00CB5870"/>
    <w:rsid w:val="00CB7CEC"/>
    <w:rsid w:val="00CC0335"/>
    <w:rsid w:val="00CC4541"/>
    <w:rsid w:val="00CC4AED"/>
    <w:rsid w:val="00CC6990"/>
    <w:rsid w:val="00CC7D7A"/>
    <w:rsid w:val="00CC7F13"/>
    <w:rsid w:val="00CD13FE"/>
    <w:rsid w:val="00CD32A5"/>
    <w:rsid w:val="00CD4809"/>
    <w:rsid w:val="00CD5032"/>
    <w:rsid w:val="00CD6A80"/>
    <w:rsid w:val="00CD6C5F"/>
    <w:rsid w:val="00CE1616"/>
    <w:rsid w:val="00CE58B8"/>
    <w:rsid w:val="00CE5963"/>
    <w:rsid w:val="00CE7EEA"/>
    <w:rsid w:val="00CF513B"/>
    <w:rsid w:val="00CF54E0"/>
    <w:rsid w:val="00CF5DC0"/>
    <w:rsid w:val="00D03280"/>
    <w:rsid w:val="00D05089"/>
    <w:rsid w:val="00D05A41"/>
    <w:rsid w:val="00D10099"/>
    <w:rsid w:val="00D10274"/>
    <w:rsid w:val="00D109A7"/>
    <w:rsid w:val="00D1430D"/>
    <w:rsid w:val="00D17A33"/>
    <w:rsid w:val="00D22BB1"/>
    <w:rsid w:val="00D24E1B"/>
    <w:rsid w:val="00D442D8"/>
    <w:rsid w:val="00D447D8"/>
    <w:rsid w:val="00D44C27"/>
    <w:rsid w:val="00D45557"/>
    <w:rsid w:val="00D45E0C"/>
    <w:rsid w:val="00D46B4E"/>
    <w:rsid w:val="00D46F96"/>
    <w:rsid w:val="00D50A05"/>
    <w:rsid w:val="00D516E6"/>
    <w:rsid w:val="00D51FDC"/>
    <w:rsid w:val="00D524D2"/>
    <w:rsid w:val="00D54A48"/>
    <w:rsid w:val="00D56EFB"/>
    <w:rsid w:val="00D67AD7"/>
    <w:rsid w:val="00D70941"/>
    <w:rsid w:val="00D74995"/>
    <w:rsid w:val="00D764D5"/>
    <w:rsid w:val="00D77FCF"/>
    <w:rsid w:val="00D83DF5"/>
    <w:rsid w:val="00D90E75"/>
    <w:rsid w:val="00D9147C"/>
    <w:rsid w:val="00D9189C"/>
    <w:rsid w:val="00D946F1"/>
    <w:rsid w:val="00D950CD"/>
    <w:rsid w:val="00D955EB"/>
    <w:rsid w:val="00DA0A72"/>
    <w:rsid w:val="00DA4C88"/>
    <w:rsid w:val="00DA533B"/>
    <w:rsid w:val="00DB262F"/>
    <w:rsid w:val="00DB3FDC"/>
    <w:rsid w:val="00DB5C83"/>
    <w:rsid w:val="00DC0ABA"/>
    <w:rsid w:val="00DC58E6"/>
    <w:rsid w:val="00DD2188"/>
    <w:rsid w:val="00DD33E9"/>
    <w:rsid w:val="00DD4535"/>
    <w:rsid w:val="00DD5509"/>
    <w:rsid w:val="00DE44D9"/>
    <w:rsid w:val="00DE48F9"/>
    <w:rsid w:val="00DE6B7E"/>
    <w:rsid w:val="00DF1D3B"/>
    <w:rsid w:val="00DF21BB"/>
    <w:rsid w:val="00E02B4B"/>
    <w:rsid w:val="00E035D5"/>
    <w:rsid w:val="00E04E94"/>
    <w:rsid w:val="00E05EEF"/>
    <w:rsid w:val="00E06973"/>
    <w:rsid w:val="00E06D9C"/>
    <w:rsid w:val="00E102C5"/>
    <w:rsid w:val="00E11C22"/>
    <w:rsid w:val="00E11CB5"/>
    <w:rsid w:val="00E11F55"/>
    <w:rsid w:val="00E138B2"/>
    <w:rsid w:val="00E13DA2"/>
    <w:rsid w:val="00E2053D"/>
    <w:rsid w:val="00E21FB3"/>
    <w:rsid w:val="00E2202D"/>
    <w:rsid w:val="00E22EF4"/>
    <w:rsid w:val="00E236DA"/>
    <w:rsid w:val="00E24224"/>
    <w:rsid w:val="00E246A5"/>
    <w:rsid w:val="00E24E2A"/>
    <w:rsid w:val="00E24F4B"/>
    <w:rsid w:val="00E27E6D"/>
    <w:rsid w:val="00E32BC6"/>
    <w:rsid w:val="00E33D44"/>
    <w:rsid w:val="00E36DB1"/>
    <w:rsid w:val="00E37619"/>
    <w:rsid w:val="00E436B3"/>
    <w:rsid w:val="00E449DB"/>
    <w:rsid w:val="00E44EF9"/>
    <w:rsid w:val="00E45808"/>
    <w:rsid w:val="00E47414"/>
    <w:rsid w:val="00E523DC"/>
    <w:rsid w:val="00E529A2"/>
    <w:rsid w:val="00E52AE8"/>
    <w:rsid w:val="00E54F70"/>
    <w:rsid w:val="00E572A8"/>
    <w:rsid w:val="00E57DAC"/>
    <w:rsid w:val="00E6284D"/>
    <w:rsid w:val="00E633C2"/>
    <w:rsid w:val="00E669D7"/>
    <w:rsid w:val="00E7382F"/>
    <w:rsid w:val="00E757EE"/>
    <w:rsid w:val="00E775E6"/>
    <w:rsid w:val="00E871AA"/>
    <w:rsid w:val="00E915C3"/>
    <w:rsid w:val="00E93912"/>
    <w:rsid w:val="00EA10AB"/>
    <w:rsid w:val="00EA1A93"/>
    <w:rsid w:val="00EA20A2"/>
    <w:rsid w:val="00EA3348"/>
    <w:rsid w:val="00EA428C"/>
    <w:rsid w:val="00EB30FB"/>
    <w:rsid w:val="00EB3683"/>
    <w:rsid w:val="00EB7A87"/>
    <w:rsid w:val="00EC212F"/>
    <w:rsid w:val="00EC67B3"/>
    <w:rsid w:val="00ED064A"/>
    <w:rsid w:val="00ED3438"/>
    <w:rsid w:val="00EE151B"/>
    <w:rsid w:val="00EE43D3"/>
    <w:rsid w:val="00EF6D0F"/>
    <w:rsid w:val="00F00C07"/>
    <w:rsid w:val="00F01542"/>
    <w:rsid w:val="00F02D5D"/>
    <w:rsid w:val="00F06FF8"/>
    <w:rsid w:val="00F07F34"/>
    <w:rsid w:val="00F1428B"/>
    <w:rsid w:val="00F1688E"/>
    <w:rsid w:val="00F22848"/>
    <w:rsid w:val="00F2422A"/>
    <w:rsid w:val="00F25127"/>
    <w:rsid w:val="00F27441"/>
    <w:rsid w:val="00F27687"/>
    <w:rsid w:val="00F3052F"/>
    <w:rsid w:val="00F31407"/>
    <w:rsid w:val="00F356E0"/>
    <w:rsid w:val="00F41186"/>
    <w:rsid w:val="00F41A89"/>
    <w:rsid w:val="00F41BDD"/>
    <w:rsid w:val="00F42B64"/>
    <w:rsid w:val="00F44B1F"/>
    <w:rsid w:val="00F45ABB"/>
    <w:rsid w:val="00F47738"/>
    <w:rsid w:val="00F52B2A"/>
    <w:rsid w:val="00F53EDB"/>
    <w:rsid w:val="00F56032"/>
    <w:rsid w:val="00F571BF"/>
    <w:rsid w:val="00F60ED7"/>
    <w:rsid w:val="00F63A29"/>
    <w:rsid w:val="00F650F6"/>
    <w:rsid w:val="00F66ECC"/>
    <w:rsid w:val="00F77D7E"/>
    <w:rsid w:val="00F820BC"/>
    <w:rsid w:val="00F83667"/>
    <w:rsid w:val="00F848CF"/>
    <w:rsid w:val="00F852BC"/>
    <w:rsid w:val="00F85670"/>
    <w:rsid w:val="00F901BE"/>
    <w:rsid w:val="00FA1022"/>
    <w:rsid w:val="00FA6179"/>
    <w:rsid w:val="00FB308B"/>
    <w:rsid w:val="00FB3F09"/>
    <w:rsid w:val="00FB406A"/>
    <w:rsid w:val="00FB54B5"/>
    <w:rsid w:val="00FC007F"/>
    <w:rsid w:val="00FC0C2A"/>
    <w:rsid w:val="00FC24CA"/>
    <w:rsid w:val="00FC3513"/>
    <w:rsid w:val="00FC376E"/>
    <w:rsid w:val="00FC52BA"/>
    <w:rsid w:val="00FD0A17"/>
    <w:rsid w:val="00FD6128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774A8"/>
  <w15:chartTrackingRefBased/>
  <w15:docId w15:val="{BF072A84-D868-40DA-AA98-8D2041C1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54C"/>
    <w:pPr>
      <w:widowControl w:val="0"/>
      <w:suppressAutoHyphens/>
      <w:spacing w:after="0" w:line="240" w:lineRule="auto"/>
    </w:pPr>
    <w:rPr>
      <w:rFonts w:ascii="Liberation Serif" w:eastAsia="DejaVu Sans" w:hAnsi="Liberation Serif" w:cs="Times New Roman"/>
      <w:kern w:val="1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BCF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CF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BCF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CF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CF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CF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CF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CF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CF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CF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CF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CF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CF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C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BCF"/>
    <w:pPr>
      <w:widowControl/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12BCF"/>
  </w:style>
  <w:style w:type="paragraph" w:styleId="Footer">
    <w:name w:val="footer"/>
    <w:basedOn w:val="Normal"/>
    <w:link w:val="FooterChar"/>
    <w:uiPriority w:val="99"/>
    <w:unhideWhenUsed/>
    <w:rsid w:val="00212BCF"/>
    <w:pPr>
      <w:widowControl/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12BCF"/>
  </w:style>
  <w:style w:type="table" w:styleId="TableGrid">
    <w:name w:val="Table Grid"/>
    <w:basedOn w:val="TableNormal"/>
    <w:uiPriority w:val="39"/>
    <w:rsid w:val="00E4741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7414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6733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3673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33D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6733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0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071"/>
    <w:rPr>
      <w:rFonts w:ascii="Segoe UI" w:eastAsia="DejaVu Sans" w:hAnsi="Segoe UI" w:cs="Segoe UI"/>
      <w:kern w:val="1"/>
      <w:sz w:val="18"/>
      <w:szCs w:val="18"/>
      <w:lang w:val="en-PH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712F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56C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">
    <w:name w:val="1"/>
    <w:basedOn w:val="TableNormal"/>
    <w:rsid w:val="00EA10AB"/>
    <w:pPr>
      <w:spacing w:after="0" w:line="240" w:lineRule="auto"/>
    </w:pPr>
    <w:rPr>
      <w:rFonts w:ascii="Aptos" w:eastAsia="Aptos" w:hAnsi="Aptos" w:cs="Aptos"/>
      <w:kern w:val="0"/>
      <w:lang w:val="en"/>
      <w14:ligatures w14:val="none"/>
    </w:rPr>
    <w:tblPr>
      <w:tblStyleRowBandSize w:val="1"/>
      <w:tblStyleColBandSize w:val="1"/>
    </w:tblPr>
  </w:style>
  <w:style w:type="character" w:customStyle="1" w:styleId="citation-40">
    <w:name w:val="citation-40"/>
    <w:basedOn w:val="DefaultParagraphFont"/>
    <w:rsid w:val="003D67A9"/>
  </w:style>
  <w:style w:type="character" w:customStyle="1" w:styleId="citation-39">
    <w:name w:val="citation-39"/>
    <w:basedOn w:val="DefaultParagraphFont"/>
    <w:rsid w:val="003D67A9"/>
  </w:style>
  <w:style w:type="character" w:customStyle="1" w:styleId="citation-38">
    <w:name w:val="citation-38"/>
    <w:basedOn w:val="DefaultParagraphFont"/>
    <w:rsid w:val="003D67A9"/>
  </w:style>
  <w:style w:type="character" w:customStyle="1" w:styleId="citation-175">
    <w:name w:val="citation-175"/>
    <w:basedOn w:val="DefaultParagraphFont"/>
    <w:rsid w:val="00EE151B"/>
  </w:style>
  <w:style w:type="table" w:styleId="PlainTable2">
    <w:name w:val="Plain Table 2"/>
    <w:basedOn w:val="TableNormal"/>
    <w:uiPriority w:val="42"/>
    <w:rsid w:val="00E04E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04E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9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u-wone\OneDrive\Documents\PJ_Files\POINTERS\A.Y.%202024-2025\Templates\POINTERS%20Template%20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01C1F-36B1-46A3-9443-8B0EAFC5E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POINTERS Template v2.dotx</Template>
  <TotalTime>35</TotalTime>
  <Pages>7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 Jay Patos</dc:creator>
  <cp:keywords/>
  <dc:description/>
  <cp:lastModifiedBy>Renalyn Joyce Bascones</cp:lastModifiedBy>
  <cp:revision>20</cp:revision>
  <cp:lastPrinted>2026-05-10T13:17:00Z</cp:lastPrinted>
  <dcterms:created xsi:type="dcterms:W3CDTF">2026-05-01T23:13:00Z</dcterms:created>
  <dcterms:modified xsi:type="dcterms:W3CDTF">2026-05-13T00:30:00Z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7eb6014d917f360d3be1cecca15db31e95c5f507000b31939bd97967a17c6096</vt:lpwstr>
  </property>
</Properties>
</file>